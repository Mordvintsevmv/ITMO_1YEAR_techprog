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5AB1" w:rsidRPr="00D736DF" w:rsidRDefault="002F5AB1" w:rsidP="002F5AB1">
      <w:pPr>
        <w:rPr>
          <w:rFonts w:ascii="Times New Roman" w:hAnsi="Times New Roman" w:cs="Times New Roman"/>
          <w:noProof/>
        </w:rPr>
      </w:pPr>
      <w:r w:rsidRPr="00D736D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903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AB1" w:rsidRPr="00D736DF" w:rsidRDefault="002F5AB1" w:rsidP="002F5AB1">
      <w:pPr>
        <w:spacing w:after="0"/>
        <w:rPr>
          <w:rFonts w:ascii="Times New Roman" w:hAnsi="Times New Roman" w:cs="Times New Roman"/>
        </w:rPr>
      </w:pPr>
    </w:p>
    <w:p w:rsidR="002F5AB1" w:rsidRPr="00D736DF" w:rsidRDefault="002F5AB1" w:rsidP="002F5AB1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736DF">
        <w:rPr>
          <w:rFonts w:ascii="Times New Roman" w:hAnsi="Times New Roman" w:cs="Times New Roman"/>
          <w:sz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:rsidR="002F5AB1" w:rsidRPr="00D736DF" w:rsidRDefault="002F5AB1" w:rsidP="002F5AB1">
      <w:pPr>
        <w:spacing w:after="2000"/>
        <w:jc w:val="center"/>
        <w:rPr>
          <w:rFonts w:ascii="Times New Roman" w:hAnsi="Times New Roman" w:cs="Times New Roman"/>
          <w:sz w:val="28"/>
        </w:rPr>
      </w:pPr>
      <w:r w:rsidRPr="00D736DF">
        <w:rPr>
          <w:rFonts w:ascii="Times New Roman" w:hAnsi="Times New Roman" w:cs="Times New Roman"/>
          <w:sz w:val="28"/>
        </w:rPr>
        <w:t>Кафедра программных систем</w:t>
      </w:r>
    </w:p>
    <w:p w:rsidR="00F37F19" w:rsidRPr="00D736DF" w:rsidRDefault="000410EB" w:rsidP="000410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736DF">
        <w:rPr>
          <w:rFonts w:ascii="Times New Roman" w:hAnsi="Times New Roman" w:cs="Times New Roman"/>
          <w:b/>
          <w:sz w:val="40"/>
          <w:szCs w:val="40"/>
        </w:rPr>
        <w:t xml:space="preserve">Лабораторная работа </w:t>
      </w:r>
      <w:sdt>
        <w:sdtPr>
          <w:rPr>
            <w:rFonts w:ascii="Times New Roman" w:hAnsi="Times New Roman" w:cs="Times New Roman"/>
            <w:b/>
            <w:sz w:val="40"/>
            <w:szCs w:val="40"/>
          </w:rPr>
          <w:id w:val="-1154831628"/>
          <w:placeholder>
            <w:docPart w:val="12DA7DE5BD404AF891DE4F5580884FBC"/>
          </w:placeholder>
        </w:sdtPr>
        <w:sdtEndPr>
          <w:rPr>
            <w:sz w:val="32"/>
            <w:szCs w:val="32"/>
          </w:rPr>
        </w:sdtEndPr>
        <w:sdtContent>
          <w:r w:rsidR="00DA71E3">
            <w:rPr>
              <w:rFonts w:asciiTheme="majorHAnsi" w:hAnsiTheme="majorHAnsi"/>
              <w:sz w:val="32"/>
              <w:szCs w:val="32"/>
            </w:rPr>
            <w:t>№1</w:t>
          </w:r>
        </w:sdtContent>
      </w:sdt>
    </w:p>
    <w:sdt>
      <w:sdtPr>
        <w:rPr>
          <w:rFonts w:ascii="Times New Roman" w:hAnsi="Times New Roman" w:cs="Times New Roman"/>
          <w:b/>
          <w:sz w:val="40"/>
          <w:szCs w:val="40"/>
        </w:rPr>
        <w:id w:val="-63487606"/>
        <w:placeholder>
          <w:docPart w:val="189D93ECE4B14763BF731237B3F6AF5B"/>
        </w:placeholder>
      </w:sdtPr>
      <w:sdtEndPr/>
      <w:sdtContent>
        <w:p w:rsidR="00F37F19" w:rsidRPr="00D736DF" w:rsidRDefault="00DA71E3" w:rsidP="005815F3">
          <w:pPr>
            <w:spacing w:after="2400" w:line="240" w:lineRule="auto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 xml:space="preserve">Создание программы с помощью среды разработки </w:t>
          </w:r>
          <w:r>
            <w:rPr>
              <w:rFonts w:ascii="Times New Roman" w:hAnsi="Times New Roman" w:cs="Times New Roman"/>
              <w:b/>
              <w:sz w:val="40"/>
              <w:szCs w:val="40"/>
              <w:lang w:val="en-US"/>
            </w:rPr>
            <w:t>Visual</w:t>
          </w:r>
          <w:r w:rsidRPr="00DA71E3">
            <w:rPr>
              <w:rFonts w:ascii="Times New Roman" w:hAnsi="Times New Roman" w:cs="Times New Roman"/>
              <w:b/>
              <w:sz w:val="40"/>
              <w:szCs w:val="40"/>
            </w:rPr>
            <w:t xml:space="preserve"> </w:t>
          </w:r>
          <w:r>
            <w:rPr>
              <w:rFonts w:ascii="Times New Roman" w:hAnsi="Times New Roman" w:cs="Times New Roman"/>
              <w:b/>
              <w:sz w:val="40"/>
              <w:szCs w:val="40"/>
              <w:lang w:val="en-US"/>
            </w:rPr>
            <w:t>Studio</w:t>
          </w:r>
          <w:r w:rsidRPr="00DA71E3">
            <w:rPr>
              <w:rFonts w:ascii="Times New Roman" w:hAnsi="Times New Roman" w:cs="Times New Roman"/>
              <w:b/>
              <w:sz w:val="40"/>
              <w:szCs w:val="40"/>
            </w:rPr>
            <w:t>.</w:t>
          </w:r>
          <w:r>
            <w:rPr>
              <w:rFonts w:ascii="Times New Roman" w:hAnsi="Times New Roman" w:cs="Times New Roman"/>
              <w:b/>
              <w:sz w:val="40"/>
              <w:szCs w:val="40"/>
              <w:lang w:val="en-US"/>
            </w:rPr>
            <w:t>Net</w:t>
          </w:r>
        </w:p>
      </w:sdtContent>
    </w:sdt>
    <w:p w:rsidR="005815F3" w:rsidRPr="00D736DF" w:rsidRDefault="000410EB" w:rsidP="000410E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Выполнил: </w:t>
      </w:r>
      <w:sdt>
        <w:sdtPr>
          <w:rPr>
            <w:rFonts w:ascii="Times New Roman" w:hAnsi="Times New Roman" w:cs="Times New Roman"/>
            <w:sz w:val="28"/>
            <w:szCs w:val="28"/>
          </w:rPr>
          <w:id w:val="1772581617"/>
          <w:placeholder>
            <w:docPart w:val="FDE0E681FA1C4707A402BE7EF129D308"/>
          </w:placeholder>
        </w:sdtPr>
        <w:sdtEndPr/>
        <w:sdtContent>
          <w:r w:rsidR="00DA71E3">
            <w:rPr>
              <w:rFonts w:ascii="Times New Roman" w:hAnsi="Times New Roman" w:cs="Times New Roman"/>
              <w:sz w:val="28"/>
              <w:szCs w:val="28"/>
            </w:rPr>
            <w:t xml:space="preserve">Мордвинцев </w:t>
          </w:r>
        </w:sdtContent>
      </w:sdt>
    </w:p>
    <w:p w:rsidR="005815F3" w:rsidRPr="00D736DF" w:rsidRDefault="00E35FB1" w:rsidP="005815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446668242"/>
          <w:placeholder>
            <w:docPart w:val="18FBAB39AAF844D79ACB94758B381E8B"/>
          </w:placeholder>
        </w:sdtPr>
        <w:sdtEndPr/>
        <w:sdtContent>
          <w:r w:rsidR="00DA71E3">
            <w:rPr>
              <w:rFonts w:ascii="Times New Roman" w:hAnsi="Times New Roman" w:cs="Times New Roman"/>
              <w:sz w:val="28"/>
              <w:szCs w:val="28"/>
            </w:rPr>
            <w:t>Максим Витальевич</w:t>
          </w:r>
        </w:sdtContent>
      </w:sdt>
    </w:p>
    <w:p w:rsidR="005815F3" w:rsidRPr="00D736DF" w:rsidRDefault="000410EB" w:rsidP="000410E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Группа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1333804041"/>
          <w:placeholder>
            <w:docPart w:val="3E351326262C40FB931BC745027DE634"/>
          </w:placeholder>
        </w:sdtPr>
        <w:sdtEndPr/>
        <w:sdtContent>
          <w:r w:rsidR="00DA71E3">
            <w:rPr>
              <w:rFonts w:ascii="Times New Roman" w:hAnsi="Times New Roman" w:cs="Times New Roman"/>
              <w:sz w:val="28"/>
              <w:szCs w:val="28"/>
            </w:rPr>
            <w:t>К3120</w:t>
          </w:r>
        </w:sdtContent>
      </w:sdt>
    </w:p>
    <w:p w:rsidR="000410EB" w:rsidRPr="00D736DF" w:rsidRDefault="000410EB" w:rsidP="00B513D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Проверила: </w:t>
      </w:r>
      <w:r w:rsidR="00B513DB" w:rsidRPr="00D736DF">
        <w:rPr>
          <w:rFonts w:ascii="Times New Roman" w:hAnsi="Times New Roman" w:cs="Times New Roman"/>
          <w:sz w:val="28"/>
          <w:szCs w:val="28"/>
        </w:rPr>
        <w:t>Казанова П.П.</w:t>
      </w: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10EB" w:rsidRPr="00D736DF" w:rsidRDefault="000410E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A71023" w:rsidRPr="00D736DF" w:rsidRDefault="00E35FB1" w:rsidP="00A710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1204837529"/>
          <w:placeholder>
            <w:docPart w:val="5D67E6E392C445FB9AC8F1A30C1CAB16"/>
          </w:placeholder>
        </w:sdtPr>
        <w:sdtEndPr/>
        <w:sdtContent>
          <w:r w:rsidR="00DA71E3">
            <w:rPr>
              <w:rFonts w:ascii="Times New Roman" w:hAnsi="Times New Roman" w:cs="Times New Roman"/>
              <w:sz w:val="28"/>
              <w:szCs w:val="28"/>
            </w:rPr>
            <w:t>2019</w:t>
          </w:r>
        </w:sdtContent>
      </w:sdt>
    </w:p>
    <w:p w:rsidR="00A71023" w:rsidRPr="00D736DF" w:rsidRDefault="000410EB" w:rsidP="00B513DB">
      <w:pPr>
        <w:pageBreakBefore/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825953" w:rsidRPr="00D736DF" w:rsidRDefault="00E35FB1" w:rsidP="0003275F">
      <w:pPr>
        <w:tabs>
          <w:tab w:val="left" w:pos="3600"/>
        </w:tabs>
        <w:spacing w:after="600" w:line="240" w:lineRule="auto"/>
        <w:jc w:val="both"/>
        <w:rPr>
          <w:rFonts w:ascii="Times New Roman" w:hAnsi="Times New Roman" w:cs="Times New Roman"/>
          <w:sz w:val="28"/>
          <w:szCs w:val="24"/>
        </w:rPr>
      </w:pPr>
      <w:sdt>
        <w:sdtPr>
          <w:rPr>
            <w:rFonts w:ascii="Times New Roman" w:hAnsi="Times New Roman" w:cs="Times New Roman"/>
            <w:sz w:val="28"/>
            <w:szCs w:val="24"/>
          </w:rPr>
          <w:id w:val="715166624"/>
          <w:placeholder>
            <w:docPart w:val="CA1B19F5B36048579F3785A53DF396AF"/>
          </w:placeholder>
        </w:sdtPr>
        <w:sdtEndPr/>
        <w:sdtContent>
          <w:r>
            <w:rPr>
              <w:rFonts w:ascii="Times New Roman" w:hAnsi="Times New Roman" w:cs="Times New Roman"/>
              <w:sz w:val="28"/>
              <w:szCs w:val="24"/>
            </w:rPr>
            <w:t xml:space="preserve">Изучить основы языка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C</w:t>
          </w:r>
          <w:r w:rsidRPr="00E35FB1">
            <w:rPr>
              <w:rFonts w:ascii="Times New Roman" w:hAnsi="Times New Roman" w:cs="Times New Roman"/>
              <w:sz w:val="28"/>
              <w:szCs w:val="24"/>
            </w:rPr>
            <w:t xml:space="preserve"># 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и среду разработки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Visual</w:t>
          </w:r>
          <w:r w:rsidRPr="00E35FB1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Studio</w:t>
          </w:r>
          <w:r w:rsidRPr="00E35FB1">
            <w:rPr>
              <w:rFonts w:ascii="Times New Roman" w:hAnsi="Times New Roman" w:cs="Times New Roman"/>
              <w:sz w:val="28"/>
              <w:szCs w:val="24"/>
            </w:rPr>
            <w:t>.</w:t>
          </w:r>
          <w:bookmarkStart w:id="0" w:name="_GoBack"/>
          <w:bookmarkEnd w:id="0"/>
          <w:r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</w:sdtContent>
      </w:sdt>
    </w:p>
    <w:p w:rsidR="00825953" w:rsidRPr="00D736DF" w:rsidRDefault="000410EB" w:rsidP="00EA3EC5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sdt>
      <w:sdtPr>
        <w:rPr>
          <w:rFonts w:ascii="Times New Roman" w:hAnsi="Times New Roman" w:cs="Times New Roman"/>
          <w:sz w:val="28"/>
          <w:szCs w:val="24"/>
        </w:rPr>
        <w:id w:val="-239786831"/>
        <w:placeholder>
          <w:docPart w:val="67435D996C5A404F9EC84053B723340B"/>
        </w:placeholder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="00DA71E3" w:rsidRDefault="00DA71E3" w:rsidP="00DA71E3">
          <w:pPr>
            <w:tabs>
              <w:tab w:val="left" w:pos="4110"/>
            </w:tabs>
            <w:spacing w:after="600" w:line="240" w:lineRule="auto"/>
            <w:jc w:val="center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Упражнение 1</w:t>
          </w:r>
        </w:p>
        <w:p w:rsidR="0003275F" w:rsidRPr="0003275F" w:rsidRDefault="0003275F" w:rsidP="0003275F">
          <w:p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В данном упражнении требуется написать программу на языке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C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>#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 при помощи текстового редактора.</w:t>
          </w:r>
        </w:p>
        <w:p w:rsidR="00DA71E3" w:rsidRDefault="00DA71E3" w:rsidP="0003275F">
          <w:pPr>
            <w:pStyle w:val="aa"/>
            <w:numPr>
              <w:ilvl w:val="0"/>
              <w:numId w:val="1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Был создан текстовый файл с помощью базового редактора Блокнот. В текстовый файл был добавлен код. В результате получился следующий файл:</w:t>
          </w:r>
        </w:p>
        <w:p w:rsidR="0003275F" w:rsidRDefault="00DA71E3" w:rsidP="0003275F">
          <w:pPr>
            <w:pStyle w:val="aa"/>
            <w:keepNext/>
            <w:tabs>
              <w:tab w:val="left" w:pos="4110"/>
            </w:tabs>
            <w:spacing w:after="600" w:line="240" w:lineRule="auto"/>
          </w:pPr>
          <w:r>
            <w:rPr>
              <w:noProof/>
              <w:lang w:eastAsia="ru-RU"/>
            </w:rPr>
            <w:drawing>
              <wp:inline distT="0" distB="0" distL="0" distR="0" wp14:anchorId="1F1CE31D" wp14:editId="6C63C723">
                <wp:extent cx="3638550" cy="2524244"/>
                <wp:effectExtent l="0" t="0" r="0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/>
                        <a:srcRect l="1712" t="2214" r="73387" b="67072"/>
                        <a:stretch/>
                      </pic:blipFill>
                      <pic:spPr bwMode="auto">
                        <a:xfrm>
                          <a:off x="0" y="0"/>
                          <a:ext cx="3664829" cy="2542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03275F" w:rsidRDefault="0003275F" w:rsidP="0003275F">
          <w:pPr>
            <w:pStyle w:val="ab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</w:t>
          </w:r>
          <w:r w:rsidR="00E35FB1">
            <w:rPr>
              <w:noProof/>
            </w:rPr>
            <w:fldChar w:fldCharType="end"/>
          </w:r>
          <w:r>
            <w:t xml:space="preserve"> – текстовый файл</w:t>
          </w:r>
        </w:p>
        <w:p w:rsidR="0003275F" w:rsidRDefault="0003275F" w:rsidP="0003275F">
          <w:pPr>
            <w:pStyle w:val="aa"/>
            <w:numPr>
              <w:ilvl w:val="0"/>
              <w:numId w:val="1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После переноса данного файла в папку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Visual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Studio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и переименования его, программа была скомпилирована с помощью командной строки и запущена. </w:t>
          </w:r>
        </w:p>
        <w:p w:rsidR="0003275F" w:rsidRDefault="0003275F" w:rsidP="0003275F">
          <w:pPr>
            <w:pStyle w:val="aa"/>
            <w:keepNext/>
            <w:tabs>
              <w:tab w:val="left" w:pos="4110"/>
            </w:tabs>
            <w:spacing w:after="600" w:line="240" w:lineRule="auto"/>
          </w:pPr>
          <w:r>
            <w:rPr>
              <w:noProof/>
              <w:lang w:eastAsia="ru-RU"/>
            </w:rPr>
            <w:drawing>
              <wp:inline distT="0" distB="0" distL="0" distR="0" wp14:anchorId="760A0B6D" wp14:editId="7A655D0A">
                <wp:extent cx="2829517" cy="1400175"/>
                <wp:effectExtent l="0" t="0" r="9525" b="0"/>
                <wp:docPr id="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l="5759" t="9685" r="79144" b="77034"/>
                        <a:stretch/>
                      </pic:blipFill>
                      <pic:spPr bwMode="auto">
                        <a:xfrm>
                          <a:off x="0" y="0"/>
                          <a:ext cx="2928514" cy="14491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03275F" w:rsidRDefault="0003275F" w:rsidP="0003275F">
          <w:pPr>
            <w:pStyle w:val="ab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2</w:t>
          </w:r>
          <w:r w:rsidR="00E35FB1">
            <w:rPr>
              <w:noProof/>
            </w:rPr>
            <w:fldChar w:fldCharType="end"/>
          </w:r>
          <w:r>
            <w:t xml:space="preserve"> – Работа программы</w:t>
          </w: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jc w:val="center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lastRenderedPageBreak/>
            <w:t>Упражнение 2</w:t>
          </w: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В данном упражнении требуется написать ту же программу, но использованием среды разработки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Visual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Studio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 xml:space="preserve">. </w:t>
          </w: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Был создан шаблон консольного приложения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C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>#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, куда в класс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Main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</w:rPr>
            <w:t>был добавлен код из предыдущего упражнения.</w:t>
          </w:r>
        </w:p>
        <w:p w:rsidR="0003275F" w:rsidRDefault="0003275F" w:rsidP="0003275F">
          <w:pPr>
            <w:pStyle w:val="aa"/>
            <w:keepNext/>
            <w:tabs>
              <w:tab w:val="left" w:pos="4110"/>
            </w:tabs>
            <w:spacing w:after="600" w:line="240" w:lineRule="auto"/>
            <w:ind w:left="1080"/>
          </w:pPr>
          <w:r>
            <w:rPr>
              <w:noProof/>
              <w:lang w:eastAsia="ru-RU"/>
            </w:rPr>
            <w:drawing>
              <wp:inline distT="0" distB="0" distL="0" distR="0" wp14:anchorId="4E957BAB" wp14:editId="57B63BD7">
                <wp:extent cx="4086473" cy="2543175"/>
                <wp:effectExtent l="0" t="0" r="9525" b="0"/>
                <wp:docPr id="4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l="2801" t="11345" r="67938" b="56281"/>
                        <a:stretch/>
                      </pic:blipFill>
                      <pic:spPr bwMode="auto">
                        <a:xfrm>
                          <a:off x="0" y="0"/>
                          <a:ext cx="4106120" cy="2555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03275F" w:rsidRDefault="0003275F" w:rsidP="0003275F">
          <w:pPr>
            <w:pStyle w:val="ab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3</w:t>
          </w:r>
          <w:r w:rsidR="00E35FB1">
            <w:rPr>
              <w:noProof/>
            </w:rPr>
            <w:fldChar w:fldCharType="end"/>
          </w:r>
          <w:r>
            <w:t xml:space="preserve"> – код программы</w:t>
          </w:r>
        </w:p>
        <w:p w:rsidR="0003275F" w:rsidRDefault="0003275F" w:rsidP="0003275F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С помощью среды разработки программа была скомпилирована и успешно запущена:</w:t>
          </w:r>
        </w:p>
        <w:p w:rsidR="0003275F" w:rsidRDefault="0003275F" w:rsidP="0003275F">
          <w:pPr>
            <w:pStyle w:val="aa"/>
            <w:keepNext/>
            <w:tabs>
              <w:tab w:val="left" w:pos="4110"/>
            </w:tabs>
            <w:spacing w:after="600" w:line="240" w:lineRule="auto"/>
            <w:ind w:left="1080"/>
          </w:pPr>
          <w:r>
            <w:rPr>
              <w:noProof/>
              <w:lang w:eastAsia="ru-RU"/>
            </w:rPr>
            <w:drawing>
              <wp:inline distT="0" distB="0" distL="0" distR="0" wp14:anchorId="55A43662" wp14:editId="691EF304">
                <wp:extent cx="3469852" cy="160972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3113" t="4150" r="81791" b="83398"/>
                        <a:stretch/>
                      </pic:blipFill>
                      <pic:spPr bwMode="auto">
                        <a:xfrm>
                          <a:off x="0" y="0"/>
                          <a:ext cx="3484080" cy="16163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03275F" w:rsidRPr="0003275F" w:rsidRDefault="0003275F" w:rsidP="0003275F">
          <w:pPr>
            <w:pStyle w:val="ab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4</w:t>
          </w:r>
          <w:r w:rsidR="00E35FB1">
            <w:rPr>
              <w:noProof/>
            </w:rPr>
            <w:fldChar w:fldCharType="end"/>
          </w:r>
          <w:r w:rsidRPr="00C21058">
            <w:t xml:space="preserve"> – </w:t>
          </w:r>
          <w:r>
            <w:t>успешный вывод программы</w:t>
          </w: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jc w:val="center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lastRenderedPageBreak/>
            <w:t>Упражнение 3</w:t>
          </w: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jc w:val="center"/>
            <w:rPr>
              <w:rFonts w:ascii="Times New Roman" w:hAnsi="Times New Roman" w:cs="Times New Roman"/>
              <w:sz w:val="28"/>
              <w:szCs w:val="24"/>
            </w:rPr>
          </w:pPr>
        </w:p>
        <w:p w:rsidR="0003275F" w:rsidRDefault="0003275F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В данном упражнении необходимо использовать встроенный отладчик среды разработки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Visual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Studio</w:t>
          </w:r>
          <w:r w:rsidRPr="0003275F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</w:rPr>
            <w:t>для пошагового выполнения программы.</w:t>
          </w:r>
        </w:p>
        <w:p w:rsidR="00C21058" w:rsidRDefault="00C21058" w:rsidP="0003275F">
          <w:pPr>
            <w:pStyle w:val="aa"/>
            <w:tabs>
              <w:tab w:val="left" w:pos="4110"/>
            </w:tabs>
            <w:spacing w:after="600" w:line="240" w:lineRule="auto"/>
            <w:ind w:left="1080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:rsidR="00C21058" w:rsidRDefault="00C21058" w:rsidP="00C21058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Слева от места, где впервые появляется</w:t>
          </w:r>
          <w:r w:rsidRPr="00C21058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WriteLine</w:t>
          </w:r>
          <w:r>
            <w:rPr>
              <w:rFonts w:ascii="Times New Roman" w:hAnsi="Times New Roman" w:cs="Times New Roman"/>
              <w:sz w:val="28"/>
              <w:szCs w:val="24"/>
            </w:rPr>
            <w:t>, была поставлена отметка. Программа была запущена на выполнение, а затем прервана в месте точки остановки</w:t>
          </w:r>
        </w:p>
        <w:p w:rsidR="00C21058" w:rsidRDefault="00C21058" w:rsidP="00C21058">
          <w:pPr>
            <w:pStyle w:val="aa"/>
            <w:keepNext/>
            <w:tabs>
              <w:tab w:val="left" w:pos="4110"/>
            </w:tabs>
            <w:spacing w:after="600" w:line="240" w:lineRule="auto"/>
            <w:ind w:left="144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4E3358C2" wp14:editId="1EB5888A">
                <wp:extent cx="3810000" cy="116920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/>
                        <a:srcRect l="8404" t="52020" r="62181" b="31931"/>
                        <a:stretch/>
                      </pic:blipFill>
                      <pic:spPr bwMode="auto">
                        <a:xfrm>
                          <a:off x="0" y="0"/>
                          <a:ext cx="3845466" cy="11800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21058" w:rsidRDefault="00C21058" w:rsidP="00C21058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5</w:t>
          </w:r>
          <w:r w:rsidR="00E35FB1">
            <w:rPr>
              <w:noProof/>
            </w:rPr>
            <w:fldChar w:fldCharType="end"/>
          </w:r>
          <w:r>
            <w:t xml:space="preserve"> – работа программы</w:t>
          </w:r>
        </w:p>
        <w:p w:rsidR="00C21058" w:rsidRPr="00C21058" w:rsidRDefault="00C21058" w:rsidP="00C21058">
          <w:pPr>
            <w:pStyle w:val="aa"/>
            <w:numPr>
              <w:ilvl w:val="0"/>
              <w:numId w:val="4"/>
            </w:num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21058">
            <w:rPr>
              <w:rFonts w:ascii="Times New Roman" w:hAnsi="Times New Roman" w:cs="Times New Roman"/>
              <w:sz w:val="28"/>
              <w:szCs w:val="28"/>
            </w:rPr>
            <w:t xml:space="preserve">В список выражений для мониторинга была добавлена переменная </w:t>
          </w:r>
          <w:r w:rsidRPr="00C21058">
            <w:rPr>
              <w:rFonts w:ascii="Times New Roman" w:hAnsi="Times New Roman" w:cs="Times New Roman"/>
              <w:sz w:val="28"/>
              <w:szCs w:val="28"/>
              <w:lang w:val="en-US"/>
            </w:rPr>
            <w:t>myName</w:t>
          </w:r>
          <w:r w:rsidRPr="00C21058">
            <w:rPr>
              <w:rFonts w:ascii="Times New Roman" w:hAnsi="Times New Roman" w:cs="Times New Roman"/>
              <w:sz w:val="28"/>
              <w:szCs w:val="28"/>
            </w:rPr>
            <w:t>. Программа была запущена в режиме пошагового выполнения.</w:t>
          </w:r>
        </w:p>
        <w:p w:rsidR="00C21058" w:rsidRDefault="00C21058" w:rsidP="00C21058">
          <w:pPr>
            <w:pStyle w:val="aa"/>
            <w:keepNext/>
            <w:ind w:left="1440"/>
          </w:pPr>
          <w:r>
            <w:rPr>
              <w:noProof/>
              <w:lang w:eastAsia="ru-RU"/>
            </w:rPr>
            <w:drawing>
              <wp:inline distT="0" distB="0" distL="0" distR="0" wp14:anchorId="54A9668B" wp14:editId="378583CE">
                <wp:extent cx="2695575" cy="1905143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4"/>
                        <a:srcRect l="50114" t="32651" r="29187" b="41339"/>
                        <a:stretch/>
                      </pic:blipFill>
                      <pic:spPr bwMode="auto">
                        <a:xfrm>
                          <a:off x="0" y="0"/>
                          <a:ext cx="2712012" cy="1916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21058" w:rsidRPr="00C21058" w:rsidRDefault="00C21058" w:rsidP="00C21058">
          <w:pPr>
            <w:pStyle w:val="ab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6</w:t>
          </w:r>
          <w:r w:rsidR="00E35FB1">
            <w:rPr>
              <w:noProof/>
            </w:rPr>
            <w:fldChar w:fldCharType="end"/>
          </w:r>
          <w:r>
            <w:t xml:space="preserve"> – выполнение программы</w:t>
          </w:r>
        </w:p>
        <w:p w:rsidR="004B7BCD" w:rsidRDefault="00C21058" w:rsidP="00C21058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Когда программа дойдёт до ввода имени и имя будет введено, содержание переменной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myName</w:t>
          </w:r>
          <w:r w:rsidRPr="00C21058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</w:rPr>
            <w:t>изменится на введённое значение.</w:t>
          </w:r>
        </w:p>
        <w:p w:rsidR="004B7BCD" w:rsidRDefault="004B7BCD" w:rsidP="004B7BCD">
          <w:pPr>
            <w:pStyle w:val="aa"/>
            <w:keepNext/>
            <w:tabs>
              <w:tab w:val="left" w:pos="4110"/>
            </w:tabs>
            <w:spacing w:after="600" w:line="240" w:lineRule="auto"/>
            <w:ind w:left="144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162C61CB" wp14:editId="43B7E44F">
                <wp:extent cx="2263541" cy="1581150"/>
                <wp:effectExtent l="0" t="0" r="381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5"/>
                        <a:srcRect l="49958" t="33204" r="28875" b="40509"/>
                        <a:stretch/>
                      </pic:blipFill>
                      <pic:spPr bwMode="auto">
                        <a:xfrm>
                          <a:off x="0" y="0"/>
                          <a:ext cx="2272073" cy="15871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4B7BCD" w:rsidRDefault="004B7BCD" w:rsidP="004B7BCD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7</w:t>
          </w:r>
          <w:r w:rsidR="00E35FB1">
            <w:rPr>
              <w:noProof/>
            </w:rPr>
            <w:fldChar w:fldCharType="end"/>
          </w:r>
          <w:r>
            <w:t xml:space="preserve"> – работа программы</w:t>
          </w:r>
        </w:p>
        <w:p w:rsidR="004B7BCD" w:rsidRDefault="004B7BCD" w:rsidP="004B7BCD">
          <w:pPr>
            <w:pStyle w:val="aa"/>
            <w:tabs>
              <w:tab w:val="left" w:pos="4110"/>
            </w:tabs>
            <w:spacing w:after="600" w:line="240" w:lineRule="auto"/>
            <w:ind w:left="1440"/>
            <w:jc w:val="center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lastRenderedPageBreak/>
            <w:t>Упражнение 4</w:t>
          </w:r>
        </w:p>
        <w:p w:rsidR="004B7BCD" w:rsidRDefault="004B7BCD" w:rsidP="004B7BCD">
          <w:pPr>
            <w:pStyle w:val="aa"/>
            <w:tabs>
              <w:tab w:val="left" w:pos="4110"/>
            </w:tabs>
            <w:spacing w:after="600" w:line="240" w:lineRule="auto"/>
            <w:ind w:left="1440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:rsidR="004B7BCD" w:rsidRDefault="004B7BCD" w:rsidP="004B7BCD">
          <w:pPr>
            <w:pStyle w:val="aa"/>
            <w:tabs>
              <w:tab w:val="left" w:pos="4110"/>
            </w:tabs>
            <w:spacing w:after="600" w:line="240" w:lineRule="auto"/>
            <w:ind w:left="1440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В данном упражнении необходимо использовать обработчик исключительных ситуаций, чтобы отлавливать ошибки.</w:t>
          </w:r>
        </w:p>
        <w:p w:rsidR="004B7BCD" w:rsidRDefault="004B7BCD" w:rsidP="004B7BCD">
          <w:pPr>
            <w:pStyle w:val="aa"/>
            <w:tabs>
              <w:tab w:val="left" w:pos="4110"/>
            </w:tabs>
            <w:spacing w:after="600" w:line="240" w:lineRule="auto"/>
            <w:ind w:left="1440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:rsidR="004B7BCD" w:rsidRDefault="004B7BCD" w:rsidP="004B7BCD">
          <w:pPr>
            <w:pStyle w:val="aa"/>
            <w:numPr>
              <w:ilvl w:val="0"/>
              <w:numId w:val="5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Был написан код программы, которая просит у пользователя ввести два целых числа. Также была создана переменная, которая равна частному этих двух чисел.</w:t>
          </w:r>
        </w:p>
        <w:p w:rsidR="004B7BCD" w:rsidRDefault="004B7BCD" w:rsidP="004B7BCD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5DE911A4" wp14:editId="4AF24D3D">
                <wp:extent cx="1552575" cy="1409700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6"/>
                        <a:srcRect l="53383" t="11899" r="21249" b="47150"/>
                        <a:stretch/>
                      </pic:blipFill>
                      <pic:spPr bwMode="auto">
                        <a:xfrm>
                          <a:off x="0" y="0"/>
                          <a:ext cx="1552575" cy="1409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4B7BCD" w:rsidRDefault="004B7BCD" w:rsidP="004B7BCD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8</w:t>
          </w:r>
          <w:r w:rsidR="00E35FB1">
            <w:rPr>
              <w:noProof/>
            </w:rPr>
            <w:fldChar w:fldCharType="end"/>
          </w:r>
          <w:r>
            <w:t xml:space="preserve"> – код программы</w:t>
          </w:r>
        </w:p>
        <w:p w:rsidR="004B7BCD" w:rsidRDefault="004B7BCD" w:rsidP="004B7BCD">
          <w:pPr>
            <w:pStyle w:val="aa"/>
            <w:numPr>
              <w:ilvl w:val="0"/>
              <w:numId w:val="5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Программа была протестирована на следующих числах: (10,5) (10,3) (10,0):</w:t>
          </w:r>
        </w:p>
        <w:p w:rsidR="004B7BCD" w:rsidRDefault="004B7BCD" w:rsidP="004B7BCD">
          <w:pPr>
            <w:pStyle w:val="aa"/>
            <w:tabs>
              <w:tab w:val="left" w:pos="4110"/>
            </w:tabs>
            <w:spacing w:after="600" w:line="240" w:lineRule="auto"/>
            <w:ind w:left="1800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:rsidR="004B7BCD" w:rsidRDefault="004B7BCD" w:rsidP="004B7BCD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226F39FD" wp14:editId="59D52788">
                <wp:extent cx="1997319" cy="895350"/>
                <wp:effectExtent l="0" t="0" r="3175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7"/>
                        <a:srcRect l="9960" t="16879" r="76500" b="72330"/>
                        <a:stretch/>
                      </pic:blipFill>
                      <pic:spPr bwMode="auto">
                        <a:xfrm>
                          <a:off x="0" y="0"/>
                          <a:ext cx="2007133" cy="8997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4B7BCD" w:rsidRPr="004B7BCD" w:rsidRDefault="004B7BCD" w:rsidP="004B7BCD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9</w:t>
          </w:r>
          <w:r w:rsidR="00E35FB1">
            <w:rPr>
              <w:noProof/>
            </w:rPr>
            <w:fldChar w:fldCharType="end"/>
          </w:r>
          <w:r>
            <w:rPr>
              <w:lang w:val="en-US"/>
            </w:rPr>
            <w:t xml:space="preserve"> – </w:t>
          </w:r>
          <w:r>
            <w:t>верный вывод программы</w:t>
          </w:r>
        </w:p>
        <w:p w:rsidR="004B7BCD" w:rsidRDefault="004B7BCD" w:rsidP="004B7BCD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3128BD16" wp14:editId="6E4F8F42">
                <wp:extent cx="2333625" cy="1256567"/>
                <wp:effectExtent l="0" t="0" r="0" b="127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8"/>
                        <a:srcRect l="4513" t="6641" r="81324" b="79801"/>
                        <a:stretch/>
                      </pic:blipFill>
                      <pic:spPr bwMode="auto">
                        <a:xfrm>
                          <a:off x="0" y="0"/>
                          <a:ext cx="2351123" cy="12659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4B7BCD" w:rsidRDefault="004B7BCD" w:rsidP="004B7BCD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10</w:t>
          </w:r>
          <w:r w:rsidR="00E35FB1">
            <w:rPr>
              <w:noProof/>
            </w:rPr>
            <w:fldChar w:fldCharType="end"/>
          </w:r>
          <w:r>
            <w:t xml:space="preserve"> – неверный вывод программы</w:t>
          </w:r>
        </w:p>
        <w:p w:rsidR="004B7BCD" w:rsidRPr="004B7BCD" w:rsidRDefault="004B7BCD" w:rsidP="004B7BCD">
          <w:r>
            <w:tab/>
            <w:t>Так произошло из-за того, что переменная К целочисленная, поэтому остаток от деления отсекается.</w:t>
          </w:r>
        </w:p>
        <w:p w:rsidR="004B7BCD" w:rsidRDefault="004B7BCD" w:rsidP="004B7BCD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6F23AE89" wp14:editId="3202ED17">
                <wp:extent cx="2695575" cy="1340173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9"/>
                        <a:srcRect l="63187" t="29607" r="9266" b="46042"/>
                        <a:stretch/>
                      </pic:blipFill>
                      <pic:spPr bwMode="auto">
                        <a:xfrm>
                          <a:off x="0" y="0"/>
                          <a:ext cx="2715679" cy="1350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4B7BCD" w:rsidRDefault="004B7BCD" w:rsidP="004B7BCD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11</w:t>
          </w:r>
          <w:r w:rsidR="00E35FB1">
            <w:rPr>
              <w:noProof/>
            </w:rPr>
            <w:fldChar w:fldCharType="end"/>
          </w:r>
          <w:r>
            <w:t xml:space="preserve"> – ошибка выполнения </w:t>
          </w:r>
        </w:p>
        <w:p w:rsidR="00FC60A9" w:rsidRDefault="00FC60A9" w:rsidP="00FC60A9">
          <w:pPr>
            <w:pStyle w:val="aa"/>
            <w:numPr>
              <w:ilvl w:val="0"/>
              <w:numId w:val="5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Код метода</w:t>
          </w:r>
          <w:r w:rsidRPr="00FC60A9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Main</w:t>
          </w:r>
          <w:r w:rsidRPr="00FC60A9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 был помещён в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try</w:t>
          </w:r>
          <w:r w:rsidRPr="00FC60A9">
            <w:rPr>
              <w:rFonts w:ascii="Times New Roman" w:hAnsi="Times New Roman" w:cs="Times New Roman"/>
              <w:sz w:val="28"/>
              <w:szCs w:val="24"/>
            </w:rPr>
            <w:t>{}</w:t>
          </w:r>
          <w:r>
            <w:rPr>
              <w:rFonts w:ascii="Times New Roman" w:hAnsi="Times New Roman" w:cs="Times New Roman"/>
              <w:sz w:val="28"/>
              <w:szCs w:val="24"/>
            </w:rPr>
            <w:t>, а также в</w:t>
          </w:r>
          <w:r w:rsidRPr="00FC60A9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catch</w:t>
          </w:r>
          <w:r w:rsidRPr="00FC60A9">
            <w:rPr>
              <w:rFonts w:ascii="Times New Roman" w:hAnsi="Times New Roman" w:cs="Times New Roman"/>
              <w:sz w:val="28"/>
              <w:szCs w:val="24"/>
            </w:rPr>
            <w:t xml:space="preserve">{} </w:t>
          </w:r>
          <w:r>
            <w:rPr>
              <w:rFonts w:ascii="Times New Roman" w:hAnsi="Times New Roman" w:cs="Times New Roman"/>
              <w:sz w:val="28"/>
              <w:szCs w:val="24"/>
            </w:rPr>
            <w:t>было добавлено сообщение, что ошибка была перехвачена. Код был протестирован.</w:t>
          </w:r>
        </w:p>
        <w:p w:rsidR="00FC60A9" w:rsidRDefault="00FC60A9" w:rsidP="00FC60A9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707A27FB" wp14:editId="7F27DA2D">
                <wp:extent cx="3457575" cy="2224171"/>
                <wp:effectExtent l="0" t="0" r="0" b="508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22567" t="47869" r="50820" b="21694"/>
                        <a:stretch/>
                      </pic:blipFill>
                      <pic:spPr bwMode="auto">
                        <a:xfrm>
                          <a:off x="0" y="0"/>
                          <a:ext cx="3478122" cy="22373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C60A9" w:rsidRDefault="00FC60A9" w:rsidP="00FC60A9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12</w:t>
          </w:r>
          <w:r w:rsidR="00E35FB1">
            <w:rPr>
              <w:noProof/>
            </w:rPr>
            <w:fldChar w:fldCharType="end"/>
          </w:r>
          <w:r>
            <w:t xml:space="preserve"> – полученный код</w:t>
          </w:r>
        </w:p>
        <w:p w:rsidR="00FC60A9" w:rsidRDefault="00FC60A9" w:rsidP="00FC60A9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40EC98DB" wp14:editId="03417761">
                <wp:extent cx="3400425" cy="1246823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l="5914" t="10238" r="70741" b="74544"/>
                        <a:stretch/>
                      </pic:blipFill>
                      <pic:spPr bwMode="auto">
                        <a:xfrm>
                          <a:off x="0" y="0"/>
                          <a:ext cx="3408794" cy="12498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C60A9" w:rsidRDefault="00FC60A9" w:rsidP="00FC60A9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13</w:t>
          </w:r>
          <w:r w:rsidR="00E35FB1">
            <w:rPr>
              <w:noProof/>
            </w:rPr>
            <w:fldChar w:fldCharType="end"/>
          </w:r>
          <w:r>
            <w:t xml:space="preserve"> – перехват ошибки</w:t>
          </w:r>
        </w:p>
        <w:p w:rsidR="00FC60A9" w:rsidRDefault="00FC60A9" w:rsidP="00FC60A9">
          <w:pPr>
            <w:keepNext/>
          </w:pPr>
          <w:r>
            <w:rPr>
              <w:noProof/>
              <w:lang w:eastAsia="ru-RU"/>
            </w:rPr>
            <w:drawing>
              <wp:inline distT="0" distB="0" distL="0" distR="0" wp14:anchorId="0CF72CEC" wp14:editId="05122DE1">
                <wp:extent cx="5053542" cy="95250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2"/>
                        <a:srcRect l="9649" t="17155" r="60625" b="72884"/>
                        <a:stretch/>
                      </pic:blipFill>
                      <pic:spPr bwMode="auto">
                        <a:xfrm>
                          <a:off x="0" y="0"/>
                          <a:ext cx="5061596" cy="9540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C60A9" w:rsidRPr="00FC60A9" w:rsidRDefault="00FC60A9" w:rsidP="00FC60A9">
          <w:pPr>
            <w:pStyle w:val="ab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14</w:t>
          </w:r>
          <w:r w:rsidR="00E35FB1">
            <w:rPr>
              <w:noProof/>
            </w:rPr>
            <w:fldChar w:fldCharType="end"/>
          </w:r>
          <w:r>
            <w:rPr>
              <w:lang w:val="en-US"/>
            </w:rPr>
            <w:t xml:space="preserve"> – </w:t>
          </w:r>
          <w:r>
            <w:t>перехват ошибки</w:t>
          </w:r>
        </w:p>
        <w:p w:rsidR="00FC60A9" w:rsidRDefault="00FC60A9" w:rsidP="00FC60A9">
          <w:pPr>
            <w:pStyle w:val="aa"/>
            <w:numPr>
              <w:ilvl w:val="0"/>
              <w:numId w:val="5"/>
            </w:numPr>
            <w:tabs>
              <w:tab w:val="left" w:pos="4110"/>
            </w:tabs>
            <w:spacing w:after="600" w:line="240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В программу были добавлены обработчики исключений при делении на ноль и вводе букв. Код был протестирован.</w:t>
          </w:r>
        </w:p>
        <w:p w:rsidR="00FC60A9" w:rsidRDefault="00FC60A9" w:rsidP="00FC60A9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75E39651" wp14:editId="43A4B458">
                <wp:extent cx="5412006" cy="1609725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3"/>
                        <a:srcRect l="35329" t="45102" r="34322" b="38849"/>
                        <a:stretch/>
                      </pic:blipFill>
                      <pic:spPr bwMode="auto">
                        <a:xfrm>
                          <a:off x="0" y="0"/>
                          <a:ext cx="5426560" cy="161405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C60A9" w:rsidRDefault="00FC60A9" w:rsidP="00FC60A9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15</w:t>
          </w:r>
          <w:r w:rsidR="00E35FB1">
            <w:rPr>
              <w:noProof/>
            </w:rPr>
            <w:fldChar w:fldCharType="end"/>
          </w:r>
          <w:r>
            <w:t xml:space="preserve"> – обработчики исключений</w:t>
          </w:r>
        </w:p>
        <w:p w:rsidR="00FC60A9" w:rsidRDefault="00FC60A9" w:rsidP="00457716">
          <w:pPr>
            <w:keepNext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283DCFEA" wp14:editId="4481EC31">
                <wp:extent cx="4721087" cy="1085850"/>
                <wp:effectExtent l="0" t="0" r="381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4"/>
                        <a:srcRect l="7159" t="11898" r="61714" b="75374"/>
                        <a:stretch/>
                      </pic:blipFill>
                      <pic:spPr bwMode="auto">
                        <a:xfrm>
                          <a:off x="0" y="0"/>
                          <a:ext cx="4733590" cy="10887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C60A9" w:rsidRPr="00FC60A9" w:rsidRDefault="00FC60A9" w:rsidP="00FC60A9">
          <w:pPr>
            <w:pStyle w:val="ab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16</w:t>
          </w:r>
          <w:r w:rsidR="00E35FB1">
            <w:rPr>
              <w:noProof/>
            </w:rPr>
            <w:fldChar w:fldCharType="end"/>
          </w:r>
          <w:r>
            <w:t xml:space="preserve"> – вывод ошибки формата</w:t>
          </w:r>
        </w:p>
        <w:p w:rsidR="00457716" w:rsidRDefault="00457716" w:rsidP="00457716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01B55C5E" wp14:editId="25A52524">
                <wp:extent cx="3984625" cy="876300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80" t="2487" r="68095" b="85891"/>
                        <a:stretch/>
                      </pic:blipFill>
                      <pic:spPr bwMode="auto">
                        <a:xfrm>
                          <a:off x="0" y="0"/>
                          <a:ext cx="3984625" cy="876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457716" w:rsidRDefault="00457716" w:rsidP="00457716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 w:rsidR="002C02C4">
            <w:rPr>
              <w:noProof/>
            </w:rPr>
            <w:t>17</w:t>
          </w:r>
          <w:r w:rsidR="00E35FB1">
            <w:rPr>
              <w:noProof/>
            </w:rPr>
            <w:fldChar w:fldCharType="end"/>
          </w:r>
          <w:r>
            <w:t xml:space="preserve"> – вывод ошибки деления на ноль</w:t>
          </w:r>
        </w:p>
        <w:p w:rsidR="00457716" w:rsidRDefault="00457716" w:rsidP="00457716">
          <w:pPr>
            <w:pStyle w:val="aa"/>
            <w:tabs>
              <w:tab w:val="left" w:pos="4110"/>
            </w:tabs>
            <w:spacing w:after="600" w:line="240" w:lineRule="auto"/>
            <w:ind w:left="1800"/>
            <w:jc w:val="center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Упражнение 5</w:t>
          </w:r>
        </w:p>
        <w:p w:rsidR="00457716" w:rsidRDefault="00457716" w:rsidP="00457716">
          <w:pPr>
            <w:pStyle w:val="aa"/>
            <w:tabs>
              <w:tab w:val="left" w:pos="4110"/>
            </w:tabs>
            <w:spacing w:after="600" w:line="240" w:lineRule="auto"/>
            <w:ind w:left="1800"/>
            <w:jc w:val="center"/>
            <w:rPr>
              <w:rFonts w:ascii="Times New Roman" w:hAnsi="Times New Roman" w:cs="Times New Roman"/>
              <w:sz w:val="28"/>
              <w:szCs w:val="24"/>
            </w:rPr>
          </w:pPr>
        </w:p>
        <w:p w:rsidR="002C02C4" w:rsidRDefault="00457716" w:rsidP="00457716">
          <w:pPr>
            <w:pStyle w:val="aa"/>
            <w:tabs>
              <w:tab w:val="left" w:pos="4110"/>
            </w:tabs>
            <w:spacing w:after="600" w:line="240" w:lineRule="auto"/>
            <w:ind w:left="1800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В данном упражнении требуется написать программу, рассчитывающую площадь </w:t>
          </w:r>
          <w:r w:rsidR="002C02C4">
            <w:rPr>
              <w:rFonts w:ascii="Times New Roman" w:hAnsi="Times New Roman" w:cs="Times New Roman"/>
              <w:sz w:val="28"/>
              <w:szCs w:val="24"/>
            </w:rPr>
            <w:t xml:space="preserve">равностороннего </w:t>
          </w:r>
          <w:r>
            <w:rPr>
              <w:rFonts w:ascii="Times New Roman" w:hAnsi="Times New Roman" w:cs="Times New Roman"/>
              <w:sz w:val="28"/>
              <w:szCs w:val="24"/>
            </w:rPr>
            <w:t>треугольника, когда известен его периметр. Площадь будет вычисляться по формуле Герона.</w:t>
          </w:r>
          <w:r w:rsidR="002C02C4">
            <w:rPr>
              <w:rFonts w:ascii="Times New Roman" w:hAnsi="Times New Roman" w:cs="Times New Roman"/>
              <w:sz w:val="28"/>
              <w:szCs w:val="24"/>
            </w:rPr>
            <w:t xml:space="preserve"> Также были созданы обработчики исключений в случаях ввода букв, нулевого периметра и отрицательного периметра. </w:t>
          </w:r>
        </w:p>
        <w:p w:rsidR="002C02C4" w:rsidRDefault="002C02C4" w:rsidP="00457716">
          <w:pPr>
            <w:pStyle w:val="aa"/>
            <w:tabs>
              <w:tab w:val="left" w:pos="4110"/>
            </w:tabs>
            <w:spacing w:after="600" w:line="240" w:lineRule="auto"/>
            <w:ind w:left="1800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:rsidR="002C02C4" w:rsidRDefault="002C02C4" w:rsidP="002C02C4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lastRenderedPageBreak/>
            <w:drawing>
              <wp:inline distT="0" distB="0" distL="0" distR="0">
                <wp:extent cx="4714875" cy="4175462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267" t="11898" r="60002" b="30272"/>
                        <a:stretch/>
                      </pic:blipFill>
                      <pic:spPr bwMode="auto">
                        <a:xfrm>
                          <a:off x="0" y="0"/>
                          <a:ext cx="4745792" cy="42028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C02C4" w:rsidRDefault="002C02C4" w:rsidP="002C02C4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>
            <w:rPr>
              <w:noProof/>
            </w:rPr>
            <w:t>18</w:t>
          </w:r>
          <w:r w:rsidR="00E35FB1">
            <w:rPr>
              <w:noProof/>
            </w:rPr>
            <w:fldChar w:fldCharType="end"/>
          </w:r>
          <w:r>
            <w:t xml:space="preserve"> – код программы</w:t>
          </w:r>
        </w:p>
        <w:p w:rsidR="002C02C4" w:rsidRDefault="002C02C4" w:rsidP="002C02C4"/>
        <w:p w:rsidR="002C02C4" w:rsidRDefault="002C02C4" w:rsidP="002C02C4">
          <w:pPr>
            <w:keepNext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0297C4CB" wp14:editId="7C8E90B5">
                <wp:extent cx="3667125" cy="1539633"/>
                <wp:effectExtent l="0" t="0" r="0" b="381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7"/>
                        <a:srcRect l="1867" t="2214" r="77744" b="82568"/>
                        <a:stretch/>
                      </pic:blipFill>
                      <pic:spPr bwMode="auto">
                        <a:xfrm>
                          <a:off x="0" y="0"/>
                          <a:ext cx="3698606" cy="1552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C02C4" w:rsidRPr="002C02C4" w:rsidRDefault="002C02C4" w:rsidP="002C02C4">
          <w:pPr>
            <w:pStyle w:val="ab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>
            <w:rPr>
              <w:noProof/>
            </w:rPr>
            <w:t>19</w:t>
          </w:r>
          <w:r w:rsidR="00E35FB1">
            <w:rPr>
              <w:noProof/>
            </w:rPr>
            <w:fldChar w:fldCharType="end"/>
          </w:r>
          <w:r>
            <w:t xml:space="preserve"> – вывод программы при верном вводе </w:t>
          </w:r>
        </w:p>
        <w:p w:rsidR="002C02C4" w:rsidRDefault="002C02C4" w:rsidP="002C02C4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64099851" wp14:editId="76A8569C">
                <wp:extent cx="3713421" cy="1257300"/>
                <wp:effectExtent l="0" t="0" r="1905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8"/>
                        <a:srcRect l="8404" t="14111" r="71830" b="73991"/>
                        <a:stretch/>
                      </pic:blipFill>
                      <pic:spPr bwMode="auto">
                        <a:xfrm>
                          <a:off x="0" y="0"/>
                          <a:ext cx="3729202" cy="12626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C02C4" w:rsidRDefault="002C02C4" w:rsidP="002C02C4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>
            <w:rPr>
              <w:noProof/>
            </w:rPr>
            <w:t>20</w:t>
          </w:r>
          <w:r w:rsidR="00E35FB1">
            <w:rPr>
              <w:noProof/>
            </w:rPr>
            <w:fldChar w:fldCharType="end"/>
          </w:r>
          <w:r>
            <w:t xml:space="preserve"> – вывод ошибки при вводе букв</w:t>
          </w:r>
        </w:p>
        <w:p w:rsidR="002C02C4" w:rsidRDefault="002C02C4" w:rsidP="00457716">
          <w:pPr>
            <w:pStyle w:val="aa"/>
            <w:tabs>
              <w:tab w:val="left" w:pos="4110"/>
            </w:tabs>
            <w:spacing w:after="600" w:line="240" w:lineRule="auto"/>
            <w:ind w:left="1800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:rsidR="002C02C4" w:rsidRDefault="002C02C4" w:rsidP="002C02C4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764D7097" wp14:editId="4C2D2052">
                <wp:extent cx="4020503" cy="1200150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8"/>
                        <a:srcRect l="8094" t="14111" r="71052" b="74821"/>
                        <a:stretch/>
                      </pic:blipFill>
                      <pic:spPr bwMode="auto">
                        <a:xfrm>
                          <a:off x="0" y="0"/>
                          <a:ext cx="4036330" cy="12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C02C4" w:rsidRDefault="002C02C4" w:rsidP="002C02C4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>
            <w:rPr>
              <w:noProof/>
            </w:rPr>
            <w:t>21</w:t>
          </w:r>
          <w:r w:rsidR="00E35FB1">
            <w:rPr>
              <w:noProof/>
            </w:rPr>
            <w:fldChar w:fldCharType="end"/>
          </w:r>
          <w:r>
            <w:t xml:space="preserve"> – вывод ошибки при вводе нулевого периметра</w:t>
          </w:r>
        </w:p>
        <w:p w:rsidR="002C02C4" w:rsidRDefault="002C02C4" w:rsidP="002C02C4">
          <w:pPr>
            <w:pStyle w:val="aa"/>
            <w:keepNext/>
            <w:tabs>
              <w:tab w:val="left" w:pos="4110"/>
            </w:tabs>
            <w:spacing w:after="600" w:line="240" w:lineRule="auto"/>
            <w:ind w:left="1800"/>
            <w:jc w:val="both"/>
          </w:pPr>
          <w:r>
            <w:rPr>
              <w:noProof/>
              <w:lang w:eastAsia="ru-RU"/>
            </w:rPr>
            <w:drawing>
              <wp:inline distT="0" distB="0" distL="0" distR="0" wp14:anchorId="19DD4891" wp14:editId="517BF6B6">
                <wp:extent cx="4067175" cy="1241885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9"/>
                        <a:srcRect l="9649" t="16879" r="69963" b="72053"/>
                        <a:stretch/>
                      </pic:blipFill>
                      <pic:spPr bwMode="auto">
                        <a:xfrm>
                          <a:off x="0" y="0"/>
                          <a:ext cx="4119843" cy="12579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C02C4" w:rsidRDefault="002C02C4" w:rsidP="002C02C4">
          <w:pPr>
            <w:pStyle w:val="ab"/>
            <w:jc w:val="both"/>
          </w:pPr>
          <w:r>
            <w:t xml:space="preserve">Рисунок </w:t>
          </w:r>
          <w:r w:rsidR="00E35FB1">
            <w:fldChar w:fldCharType="begin"/>
          </w:r>
          <w:r w:rsidR="00E35FB1">
            <w:instrText xml:space="preserve"> SEQ Рисунок \* ARABIC </w:instrText>
          </w:r>
          <w:r w:rsidR="00E35FB1">
            <w:fldChar w:fldCharType="separate"/>
          </w:r>
          <w:r>
            <w:rPr>
              <w:noProof/>
            </w:rPr>
            <w:t>22</w:t>
          </w:r>
          <w:r w:rsidR="00E35FB1">
            <w:rPr>
              <w:noProof/>
            </w:rPr>
            <w:fldChar w:fldCharType="end"/>
          </w:r>
          <w:r>
            <w:t xml:space="preserve"> – Вывод ошибки при вводе отрицательного периметра </w:t>
          </w:r>
        </w:p>
        <w:p w:rsidR="00825953" w:rsidRPr="0003275F" w:rsidRDefault="002C02C4" w:rsidP="00457716">
          <w:pPr>
            <w:pStyle w:val="aa"/>
            <w:tabs>
              <w:tab w:val="left" w:pos="4110"/>
            </w:tabs>
            <w:spacing w:after="600" w:line="240" w:lineRule="auto"/>
            <w:ind w:left="1800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Таким образом, программа была написана и протестирована. Всё работает без ошибок.</w:t>
          </w:r>
        </w:p>
      </w:sdtContent>
    </w:sdt>
    <w:p w:rsidR="00825953" w:rsidRPr="00D736DF" w:rsidRDefault="000410EB" w:rsidP="00EA3EC5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825953" w:rsidRPr="00D736DF" w:rsidRDefault="00E35FB1" w:rsidP="00825953">
      <w:pPr>
        <w:tabs>
          <w:tab w:val="left" w:pos="4095"/>
        </w:tabs>
        <w:spacing w:after="600" w:line="240" w:lineRule="auto"/>
        <w:rPr>
          <w:rFonts w:ascii="Times New Roman" w:hAnsi="Times New Roman" w:cs="Times New Roman"/>
          <w:sz w:val="28"/>
          <w:szCs w:val="24"/>
        </w:rPr>
      </w:pPr>
      <w:sdt>
        <w:sdtPr>
          <w:rPr>
            <w:rFonts w:ascii="Times New Roman" w:hAnsi="Times New Roman" w:cs="Times New Roman"/>
            <w:sz w:val="28"/>
            <w:szCs w:val="24"/>
          </w:rPr>
          <w:id w:val="-444846683"/>
          <w:placeholder>
            <w:docPart w:val="7F02EEBCAAD34B24B8FB5A7757C9A37E"/>
          </w:placeholder>
        </w:sdtPr>
        <w:sdtEndPr/>
        <w:sdtContent>
          <w:r w:rsidR="002C02C4">
            <w:rPr>
              <w:rFonts w:ascii="Times New Roman" w:hAnsi="Times New Roman" w:cs="Times New Roman"/>
              <w:sz w:val="28"/>
              <w:szCs w:val="24"/>
            </w:rPr>
            <w:t xml:space="preserve">В ходе данной практической работы были получены базовые знания языка </w:t>
          </w:r>
          <w:r w:rsidR="002C02C4">
            <w:rPr>
              <w:rFonts w:ascii="Times New Roman" w:hAnsi="Times New Roman" w:cs="Times New Roman"/>
              <w:sz w:val="28"/>
              <w:szCs w:val="24"/>
              <w:lang w:val="en-US"/>
            </w:rPr>
            <w:t>C</w:t>
          </w:r>
          <w:r w:rsidR="002C02C4" w:rsidRPr="002C02C4">
            <w:rPr>
              <w:rFonts w:ascii="Times New Roman" w:hAnsi="Times New Roman" w:cs="Times New Roman"/>
              <w:sz w:val="28"/>
              <w:szCs w:val="24"/>
            </w:rPr>
            <w:t>#</w:t>
          </w:r>
          <w:r w:rsidR="002C02C4">
            <w:rPr>
              <w:rFonts w:ascii="Times New Roman" w:hAnsi="Times New Roman" w:cs="Times New Roman"/>
              <w:sz w:val="28"/>
              <w:szCs w:val="24"/>
            </w:rPr>
            <w:t xml:space="preserve">. Был изучен запуск программ с помощью командной строки, </w:t>
          </w:r>
          <w:r w:rsidR="00036247">
            <w:rPr>
              <w:rFonts w:ascii="Times New Roman" w:hAnsi="Times New Roman" w:cs="Times New Roman"/>
              <w:sz w:val="28"/>
              <w:szCs w:val="24"/>
            </w:rPr>
            <w:t xml:space="preserve">пошаговое выполнение программы, обработчики исключений, а также модуль </w:t>
          </w:r>
          <w:r w:rsidR="00036247">
            <w:rPr>
              <w:rFonts w:ascii="Times New Roman" w:hAnsi="Times New Roman" w:cs="Times New Roman"/>
              <w:sz w:val="28"/>
              <w:szCs w:val="24"/>
              <w:lang w:val="en-US"/>
            </w:rPr>
            <w:t>Math</w:t>
          </w:r>
          <w:r w:rsidR="00036247" w:rsidRPr="00036247">
            <w:rPr>
              <w:rFonts w:ascii="Times New Roman" w:hAnsi="Times New Roman" w:cs="Times New Roman"/>
              <w:sz w:val="28"/>
              <w:szCs w:val="24"/>
            </w:rPr>
            <w:t>.</w:t>
          </w:r>
          <w:r w:rsidR="00036247">
            <w:rPr>
              <w:rFonts w:ascii="Times New Roman" w:hAnsi="Times New Roman" w:cs="Times New Roman"/>
              <w:sz w:val="28"/>
              <w:szCs w:val="24"/>
            </w:rPr>
            <w:t xml:space="preserve"> Полученные навыки были применены для написания собственной программы по расчёту площади треугольника с обработчиками исключений.</w:t>
          </w:r>
        </w:sdtContent>
      </w:sdt>
    </w:p>
    <w:p w:rsidR="00825953" w:rsidRPr="00D736DF" w:rsidRDefault="001B5B56" w:rsidP="00EA3EC5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Ответы на контрольные вопросы:</w:t>
      </w:r>
    </w:p>
    <w:sdt>
      <w:sdtPr>
        <w:rPr>
          <w:rFonts w:ascii="Times New Roman" w:hAnsi="Times New Roman" w:cs="Times New Roman"/>
          <w:sz w:val="28"/>
          <w:szCs w:val="24"/>
        </w:rPr>
        <w:id w:val="-1293588723"/>
        <w:placeholder>
          <w:docPart w:val="39A98ACBF0424AC98B1B4E43239E7890"/>
        </w:placeholder>
        <w:showingPlcHdr/>
      </w:sdtPr>
      <w:sdtEndPr/>
      <w:sdtContent>
        <w:p w:rsidR="00825953" w:rsidRPr="00D736DF" w:rsidRDefault="00825953" w:rsidP="00825953">
          <w:pPr>
            <w:spacing w:after="240" w:line="240" w:lineRule="auto"/>
            <w:rPr>
              <w:rFonts w:ascii="Times New Roman" w:hAnsi="Times New Roman" w:cs="Times New Roman"/>
              <w:sz w:val="28"/>
              <w:szCs w:val="24"/>
            </w:rPr>
          </w:pPr>
          <w:r w:rsidRPr="00D736DF">
            <w:rPr>
              <w:rFonts w:ascii="Times New Roman" w:hAnsi="Times New Roman" w:cs="Times New Roman"/>
              <w:sz w:val="28"/>
              <w:szCs w:val="24"/>
            </w:rPr>
            <w:t>Напишите здесь контрольные вопросы</w:t>
          </w:r>
        </w:p>
      </w:sdtContent>
    </w:sdt>
    <w:sectPr w:rsidR="00825953" w:rsidRPr="00D736DF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4DD0" w:rsidRDefault="00044DD0" w:rsidP="00186C2F">
      <w:pPr>
        <w:spacing w:after="0" w:line="240" w:lineRule="auto"/>
      </w:pPr>
      <w:r>
        <w:separator/>
      </w:r>
    </w:p>
  </w:endnote>
  <w:endnote w:type="continuationSeparator" w:id="0">
    <w:p w:rsidR="00044DD0" w:rsidRDefault="00044DD0" w:rsidP="0018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4DD0" w:rsidRDefault="00044DD0" w:rsidP="00186C2F">
      <w:pPr>
        <w:spacing w:after="0" w:line="240" w:lineRule="auto"/>
      </w:pPr>
      <w:r>
        <w:separator/>
      </w:r>
    </w:p>
  </w:footnote>
  <w:footnote w:type="continuationSeparator" w:id="0">
    <w:p w:rsidR="00044DD0" w:rsidRDefault="00044DD0" w:rsidP="00186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2636"/>
    <w:multiLevelType w:val="hybridMultilevel"/>
    <w:tmpl w:val="3184F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046A8"/>
    <w:multiLevelType w:val="hybridMultilevel"/>
    <w:tmpl w:val="06FC5C58"/>
    <w:lvl w:ilvl="0" w:tplc="0C9062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D5E03E6"/>
    <w:multiLevelType w:val="hybridMultilevel"/>
    <w:tmpl w:val="851C0016"/>
    <w:lvl w:ilvl="0" w:tplc="B73866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752E6D"/>
    <w:multiLevelType w:val="hybridMultilevel"/>
    <w:tmpl w:val="92E4ABB6"/>
    <w:lvl w:ilvl="0" w:tplc="27C657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2057337"/>
    <w:multiLevelType w:val="hybridMultilevel"/>
    <w:tmpl w:val="6966D546"/>
    <w:lvl w:ilvl="0" w:tplc="85AC8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1E3"/>
    <w:rsid w:val="0003275F"/>
    <w:rsid w:val="00036247"/>
    <w:rsid w:val="000410EB"/>
    <w:rsid w:val="00044DD0"/>
    <w:rsid w:val="0010500D"/>
    <w:rsid w:val="00186C2F"/>
    <w:rsid w:val="001B5B56"/>
    <w:rsid w:val="00227E46"/>
    <w:rsid w:val="002C02C4"/>
    <w:rsid w:val="002F5AB1"/>
    <w:rsid w:val="00354B37"/>
    <w:rsid w:val="00457716"/>
    <w:rsid w:val="004B7BCD"/>
    <w:rsid w:val="005815F3"/>
    <w:rsid w:val="005C1E15"/>
    <w:rsid w:val="00825953"/>
    <w:rsid w:val="00897D41"/>
    <w:rsid w:val="009B4D9E"/>
    <w:rsid w:val="00A71023"/>
    <w:rsid w:val="00A8270D"/>
    <w:rsid w:val="00B513DB"/>
    <w:rsid w:val="00BC47E2"/>
    <w:rsid w:val="00C21058"/>
    <w:rsid w:val="00C96B31"/>
    <w:rsid w:val="00CE7F36"/>
    <w:rsid w:val="00D736DF"/>
    <w:rsid w:val="00DA71E3"/>
    <w:rsid w:val="00E35FB1"/>
    <w:rsid w:val="00F37F19"/>
    <w:rsid w:val="00F9320F"/>
    <w:rsid w:val="00FC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855A"/>
  <w15:docId w15:val="{37D0CDE6-4E5D-4463-AEA1-097453551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C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86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6C2F"/>
  </w:style>
  <w:style w:type="paragraph" w:styleId="a8">
    <w:name w:val="footer"/>
    <w:basedOn w:val="a"/>
    <w:link w:val="a9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6C2F"/>
  </w:style>
  <w:style w:type="paragraph" w:styleId="aa">
    <w:name w:val="List Paragraph"/>
    <w:basedOn w:val="a"/>
    <w:uiPriority w:val="34"/>
    <w:qFormat/>
    <w:rsid w:val="00DA71E3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03275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rdvM\Desktop\&#1096;&#1072;&#1073;&#1083;&#1086;&#1085;_&#1086;&#1090;&#1095;&#1077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DA7DE5BD404AF891DE4F5580884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9CCC5-B041-481E-A53D-EB07CDD33DA2}"/>
      </w:docPartPr>
      <w:docPartBody>
        <w:p w:rsidR="00803505" w:rsidRDefault="004251E4">
          <w:pPr>
            <w:pStyle w:val="12DA7DE5BD404AF891DE4F5580884FBC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189D93ECE4B14763BF731237B3F6A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0C0AE-1D12-4493-BAB6-6F79FAD9A8EF}"/>
      </w:docPartPr>
      <w:docPartBody>
        <w:p w:rsidR="00803505" w:rsidRDefault="004251E4">
          <w:pPr>
            <w:pStyle w:val="189D93ECE4B14763BF731237B3F6AF5B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FDE0E681FA1C4707A402BE7EF129D3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9C0E7-E005-49E6-BD6A-00DA886F8BE7}"/>
      </w:docPartPr>
      <w:docPartBody>
        <w:p w:rsidR="00803505" w:rsidRDefault="004251E4">
          <w:pPr>
            <w:pStyle w:val="FDE0E681FA1C4707A402BE7EF129D308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18FBAB39AAF844D79ACB94758B381E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45188F-A854-4769-A403-C380EF994F54}"/>
      </w:docPartPr>
      <w:docPartBody>
        <w:p w:rsidR="00803505" w:rsidRDefault="004251E4">
          <w:pPr>
            <w:pStyle w:val="18FBAB39AAF844D79ACB94758B381E8B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3E351326262C40FB931BC745027DE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9B701-0A10-4C1C-BC9F-9E4301A3FF0E}"/>
      </w:docPartPr>
      <w:docPartBody>
        <w:p w:rsidR="00803505" w:rsidRDefault="004251E4">
          <w:pPr>
            <w:pStyle w:val="3E351326262C40FB931BC745027DE634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5D67E6E392C445FB9AC8F1A30C1CA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FAEE5-8847-4926-8E87-CEA425E13DBF}"/>
      </w:docPartPr>
      <w:docPartBody>
        <w:p w:rsidR="00803505" w:rsidRDefault="004251E4">
          <w:pPr>
            <w:pStyle w:val="5D67E6E392C445FB9AC8F1A30C1CAB16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  <w:docPart>
      <w:docPartPr>
        <w:name w:val="CA1B19F5B36048579F3785A53DF39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F1B27-C378-456A-835F-AB5204A37204}"/>
      </w:docPartPr>
      <w:docPartBody>
        <w:p w:rsidR="00803505" w:rsidRDefault="004251E4">
          <w:pPr>
            <w:pStyle w:val="CA1B19F5B36048579F3785A53DF396AF"/>
          </w:pPr>
          <w:r>
            <w:rPr>
              <w:rFonts w:cstheme="minorHAnsi"/>
              <w:sz w:val="24"/>
              <w:szCs w:val="24"/>
            </w:rPr>
            <w:t>Напишите здесь цель работы</w:t>
          </w:r>
        </w:p>
      </w:docPartBody>
    </w:docPart>
    <w:docPart>
      <w:docPartPr>
        <w:name w:val="67435D996C5A404F9EC84053B72334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5FBCED-218F-4FD5-B6EA-EE5FD4581B7B}"/>
      </w:docPartPr>
      <w:docPartBody>
        <w:p w:rsidR="00803505" w:rsidRDefault="004251E4">
          <w:pPr>
            <w:pStyle w:val="67435D996C5A404F9EC84053B723340B"/>
          </w:pPr>
          <w:r>
            <w:rPr>
              <w:rFonts w:cstheme="minorHAnsi"/>
              <w:sz w:val="24"/>
              <w:szCs w:val="24"/>
            </w:rPr>
            <w:t>Напишите здесь ход работы</w:t>
          </w:r>
        </w:p>
      </w:docPartBody>
    </w:docPart>
    <w:docPart>
      <w:docPartPr>
        <w:name w:val="7F02EEBCAAD34B24B8FB5A7757C9A3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8EC7E-C040-45C2-BAC9-BC1232A973F1}"/>
      </w:docPartPr>
      <w:docPartBody>
        <w:p w:rsidR="00803505" w:rsidRDefault="004251E4">
          <w:pPr>
            <w:pStyle w:val="7F02EEBCAAD34B24B8FB5A7757C9A37E"/>
          </w:pPr>
          <w:r>
            <w:rPr>
              <w:rFonts w:cstheme="minorHAnsi"/>
              <w:sz w:val="24"/>
              <w:szCs w:val="24"/>
            </w:rPr>
            <w:t>Напишите здесь вывод</w:t>
          </w:r>
        </w:p>
      </w:docPartBody>
    </w:docPart>
    <w:docPart>
      <w:docPartPr>
        <w:name w:val="39A98ACBF0424AC98B1B4E43239E7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86230A-C255-4D02-8860-EF135B6E48B3}"/>
      </w:docPartPr>
      <w:docPartBody>
        <w:p w:rsidR="00803505" w:rsidRDefault="004251E4">
          <w:pPr>
            <w:pStyle w:val="39A98ACBF0424AC98B1B4E43239E7890"/>
          </w:pPr>
          <w:r>
            <w:rPr>
              <w:rFonts w:cstheme="minorHAnsi"/>
              <w:sz w:val="24"/>
              <w:szCs w:val="24"/>
            </w:rPr>
            <w:t>Напишите здесь контрольные вопросы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1E4"/>
    <w:rsid w:val="004251E4"/>
    <w:rsid w:val="00803505"/>
    <w:rsid w:val="00A1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DA7DE5BD404AF891DE4F5580884FBC">
    <w:name w:val="12DA7DE5BD404AF891DE4F5580884FBC"/>
  </w:style>
  <w:style w:type="paragraph" w:customStyle="1" w:styleId="189D93ECE4B14763BF731237B3F6AF5B">
    <w:name w:val="189D93ECE4B14763BF731237B3F6AF5B"/>
  </w:style>
  <w:style w:type="paragraph" w:customStyle="1" w:styleId="FDE0E681FA1C4707A402BE7EF129D308">
    <w:name w:val="FDE0E681FA1C4707A402BE7EF129D308"/>
  </w:style>
  <w:style w:type="paragraph" w:customStyle="1" w:styleId="18FBAB39AAF844D79ACB94758B381E8B">
    <w:name w:val="18FBAB39AAF844D79ACB94758B381E8B"/>
  </w:style>
  <w:style w:type="paragraph" w:customStyle="1" w:styleId="FEA700D5B67E4C4986E348334CED91E5">
    <w:name w:val="FEA700D5B67E4C4986E348334CED91E5"/>
  </w:style>
  <w:style w:type="paragraph" w:customStyle="1" w:styleId="3E351326262C40FB931BC745027DE634">
    <w:name w:val="3E351326262C40FB931BC745027DE634"/>
  </w:style>
  <w:style w:type="paragraph" w:customStyle="1" w:styleId="5D67E6E392C445FB9AC8F1A30C1CAB16">
    <w:name w:val="5D67E6E392C445FB9AC8F1A30C1CAB16"/>
  </w:style>
  <w:style w:type="paragraph" w:customStyle="1" w:styleId="CA1B19F5B36048579F3785A53DF396AF">
    <w:name w:val="CA1B19F5B36048579F3785A53DF396AF"/>
  </w:style>
  <w:style w:type="paragraph" w:customStyle="1" w:styleId="67435D996C5A404F9EC84053B723340B">
    <w:name w:val="67435D996C5A404F9EC84053B723340B"/>
  </w:style>
  <w:style w:type="paragraph" w:customStyle="1" w:styleId="7F02EEBCAAD34B24B8FB5A7757C9A37E">
    <w:name w:val="7F02EEBCAAD34B24B8FB5A7757C9A37E"/>
  </w:style>
  <w:style w:type="paragraph" w:customStyle="1" w:styleId="39A98ACBF0424AC98B1B4E43239E7890">
    <w:name w:val="39A98ACBF0424AC98B1B4E43239E78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277A49-6503-4FC7-BBA2-E296F06A4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шаблон_отчет</Template>
  <TotalTime>102</TotalTime>
  <Pages>9</Pages>
  <Words>680</Words>
  <Characters>3881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Мордвинцев</dc:creator>
  <cp:lastModifiedBy>Максим Мордвинцев</cp:lastModifiedBy>
  <cp:revision>3</cp:revision>
  <dcterms:created xsi:type="dcterms:W3CDTF">2019-02-16T07:57:00Z</dcterms:created>
  <dcterms:modified xsi:type="dcterms:W3CDTF">2019-02-16T09:44:00Z</dcterms:modified>
</cp:coreProperties>
</file>