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AB1" w:rsidRPr="00D736DF" w:rsidRDefault="002F5AB1" w:rsidP="002F5AB1">
      <w:pPr>
        <w:rPr>
          <w:rFonts w:ascii="Times New Roman" w:hAnsi="Times New Roman" w:cs="Times New Roman"/>
          <w:noProof/>
        </w:rPr>
      </w:pPr>
      <w:r w:rsidRPr="00D736D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AB1" w:rsidRPr="00D736DF" w:rsidRDefault="002F5AB1" w:rsidP="002F5AB1">
      <w:pPr>
        <w:spacing w:after="0"/>
        <w:rPr>
          <w:rFonts w:ascii="Times New Roman" w:hAnsi="Times New Roman" w:cs="Times New Roman"/>
        </w:rPr>
      </w:pPr>
    </w:p>
    <w:p w:rsidR="002F5AB1" w:rsidRPr="00D736DF" w:rsidRDefault="002F5AB1" w:rsidP="002F5AB1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736DF">
        <w:rPr>
          <w:rFonts w:ascii="Times New Roman" w:hAnsi="Times New Roman" w:cs="Times New Roman"/>
          <w:sz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2F5AB1" w:rsidRPr="00D736DF" w:rsidRDefault="002F5AB1" w:rsidP="002F5AB1">
      <w:pPr>
        <w:spacing w:after="2000"/>
        <w:jc w:val="center"/>
        <w:rPr>
          <w:rFonts w:ascii="Times New Roman" w:hAnsi="Times New Roman" w:cs="Times New Roman"/>
          <w:sz w:val="28"/>
        </w:rPr>
      </w:pPr>
      <w:r w:rsidRPr="00D736DF">
        <w:rPr>
          <w:rFonts w:ascii="Times New Roman" w:hAnsi="Times New Roman" w:cs="Times New Roman"/>
          <w:sz w:val="28"/>
        </w:rPr>
        <w:t>Кафедра программных систем</w:t>
      </w:r>
    </w:p>
    <w:p w:rsidR="00F37F19" w:rsidRPr="00D736DF" w:rsidRDefault="000410EB" w:rsidP="000410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736DF">
        <w:rPr>
          <w:rFonts w:ascii="Times New Roman" w:hAnsi="Times New Roman" w:cs="Times New Roman"/>
          <w:b/>
          <w:sz w:val="40"/>
          <w:szCs w:val="40"/>
        </w:rPr>
        <w:t xml:space="preserve">Лабораторная работа </w:t>
      </w:r>
      <w:sdt>
        <w:sdtPr>
          <w:rPr>
            <w:rFonts w:ascii="Times New Roman" w:hAnsi="Times New Roman" w:cs="Times New Roman"/>
            <w:b/>
            <w:sz w:val="32"/>
            <w:szCs w:val="32"/>
          </w:rPr>
          <w:id w:val="-1154831628"/>
          <w:placeholder>
            <w:docPart w:val="4ADAE701E5FE144B9EED239F1056F202"/>
          </w:placeholder>
        </w:sdtPr>
        <w:sdtEndPr/>
        <w:sdtContent>
          <w:r w:rsidR="007C7E06">
            <w:rPr>
              <w:rFonts w:ascii="Times New Roman" w:hAnsi="Times New Roman" w:cs="Times New Roman"/>
              <w:b/>
              <w:sz w:val="32"/>
              <w:szCs w:val="32"/>
            </w:rPr>
            <w:t>№</w:t>
          </w:r>
          <w:r w:rsidR="00703605">
            <w:rPr>
              <w:rFonts w:ascii="Times New Roman" w:hAnsi="Times New Roman" w:cs="Times New Roman"/>
              <w:b/>
              <w:sz w:val="32"/>
              <w:szCs w:val="32"/>
            </w:rPr>
            <w:t>3</w:t>
          </w:r>
        </w:sdtContent>
      </w:sdt>
    </w:p>
    <w:sdt>
      <w:sdtPr>
        <w:rPr>
          <w:rFonts w:ascii="Times New Roman" w:hAnsi="Times New Roman" w:cs="Times New Roman"/>
          <w:b/>
          <w:sz w:val="40"/>
          <w:szCs w:val="40"/>
        </w:rPr>
        <w:id w:val="-63487606"/>
        <w:placeholder>
          <w:docPart w:val="41C3DFFE3484C84CB89D82FD03D8ED5C"/>
        </w:placeholder>
      </w:sdtPr>
      <w:sdtEndPr/>
      <w:sdtContent>
        <w:p w:rsidR="00F37F19" w:rsidRPr="00D736DF" w:rsidRDefault="00703605" w:rsidP="005815F3">
          <w:pPr>
            <w:spacing w:after="2400" w:line="240" w:lineRule="auto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Использование выражений</w:t>
          </w:r>
        </w:p>
      </w:sdtContent>
    </w:sdt>
    <w:p w:rsidR="005815F3" w:rsidRPr="00D736DF" w:rsidRDefault="000410EB" w:rsidP="000410E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Выполнил: </w:t>
      </w:r>
      <w:sdt>
        <w:sdtPr>
          <w:rPr>
            <w:rFonts w:ascii="Times New Roman" w:hAnsi="Times New Roman" w:cs="Times New Roman"/>
            <w:sz w:val="28"/>
            <w:szCs w:val="28"/>
          </w:rPr>
          <w:id w:val="1772581617"/>
          <w:placeholder>
            <w:docPart w:val="2BBDA0C473A45546AE4AAB392EC92186"/>
          </w:placeholder>
        </w:sdtPr>
        <w:sdtEndPr/>
        <w:sdtContent>
          <w:r w:rsidR="007C7E06">
            <w:rPr>
              <w:rFonts w:ascii="Times New Roman" w:hAnsi="Times New Roman" w:cs="Times New Roman"/>
              <w:sz w:val="28"/>
              <w:szCs w:val="28"/>
            </w:rPr>
            <w:t>Мордвинцев</w:t>
          </w:r>
        </w:sdtContent>
      </w:sdt>
    </w:p>
    <w:p w:rsidR="005815F3" w:rsidRPr="00D736DF" w:rsidRDefault="00D47315" w:rsidP="005815F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446668242"/>
          <w:placeholder>
            <w:docPart w:val="09E238E6BE7F2A4EB9C13865D72D333D"/>
          </w:placeholder>
        </w:sdtPr>
        <w:sdtEndPr/>
        <w:sdtContent>
          <w:r w:rsidR="007C7E06">
            <w:rPr>
              <w:rFonts w:ascii="Times New Roman" w:hAnsi="Times New Roman" w:cs="Times New Roman"/>
              <w:sz w:val="28"/>
              <w:szCs w:val="28"/>
            </w:rPr>
            <w:t>Максим Витальевич</w:t>
          </w:r>
        </w:sdtContent>
      </w:sdt>
    </w:p>
    <w:p w:rsidR="005815F3" w:rsidRPr="00D736DF" w:rsidRDefault="000410EB" w:rsidP="000410E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Группа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1333804041"/>
          <w:placeholder>
            <w:docPart w:val="1A7BFC57DF2AB04DA7B15640589550E1"/>
          </w:placeholder>
        </w:sdtPr>
        <w:sdtEndPr/>
        <w:sdtContent>
          <w:r w:rsidR="007C7E06">
            <w:rPr>
              <w:rFonts w:ascii="Times New Roman" w:hAnsi="Times New Roman" w:cs="Times New Roman"/>
              <w:sz w:val="28"/>
              <w:szCs w:val="28"/>
              <w:lang w:val="en-US"/>
            </w:rPr>
            <w:t>K</w:t>
          </w:r>
          <w:r w:rsidR="007C7E06" w:rsidRPr="00F60FC7">
            <w:rPr>
              <w:rFonts w:ascii="Times New Roman" w:hAnsi="Times New Roman" w:cs="Times New Roman"/>
              <w:sz w:val="28"/>
              <w:szCs w:val="28"/>
            </w:rPr>
            <w:t>3120</w:t>
          </w:r>
        </w:sdtContent>
      </w:sdt>
    </w:p>
    <w:p w:rsidR="000410EB" w:rsidRPr="00D736DF" w:rsidRDefault="000410EB" w:rsidP="00B513D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Проверила: </w:t>
      </w:r>
      <w:r w:rsidR="00B513DB" w:rsidRPr="00D736DF">
        <w:rPr>
          <w:rFonts w:ascii="Times New Roman" w:hAnsi="Times New Roman" w:cs="Times New Roman"/>
          <w:sz w:val="28"/>
          <w:szCs w:val="28"/>
        </w:rPr>
        <w:t>Казанова П.П.</w:t>
      </w: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7E06" w:rsidRDefault="007C7E06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7E06" w:rsidRDefault="007C7E06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7E06" w:rsidRDefault="007C7E06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7E06" w:rsidRDefault="007C7E06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7E06" w:rsidRPr="00D736DF" w:rsidRDefault="007C7E06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13DB" w:rsidRPr="00D736DF" w:rsidRDefault="00B513D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10EB" w:rsidRPr="00D736DF" w:rsidRDefault="000410EB" w:rsidP="007C7E06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A71023" w:rsidRPr="00D736DF" w:rsidRDefault="00D47315" w:rsidP="00A710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204837529"/>
          <w:placeholder>
            <w:docPart w:val="C12E265864B96440A0961E9A7443888A"/>
          </w:placeholder>
        </w:sdtPr>
        <w:sdtEndPr/>
        <w:sdtContent>
          <w:r w:rsidR="00354B37" w:rsidRPr="00D736DF">
            <w:rPr>
              <w:rFonts w:ascii="Times New Roman" w:hAnsi="Times New Roman" w:cs="Times New Roman"/>
              <w:sz w:val="28"/>
              <w:szCs w:val="28"/>
            </w:rPr>
            <w:t>201</w:t>
          </w:r>
          <w:r w:rsidR="007C7E06" w:rsidRPr="00F60FC7">
            <w:rPr>
              <w:rFonts w:ascii="Times New Roman" w:hAnsi="Times New Roman" w:cs="Times New Roman"/>
              <w:sz w:val="28"/>
              <w:szCs w:val="28"/>
            </w:rPr>
            <w:t>9</w:t>
          </w:r>
        </w:sdtContent>
      </w:sdt>
    </w:p>
    <w:p w:rsidR="00A71023" w:rsidRPr="00D736DF" w:rsidRDefault="000410EB" w:rsidP="007C7E06">
      <w:pPr>
        <w:pageBreakBefore/>
        <w:spacing w:after="24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825953" w:rsidRPr="00D736DF" w:rsidRDefault="00D47315" w:rsidP="007C7E06">
      <w:pPr>
        <w:tabs>
          <w:tab w:val="left" w:pos="3600"/>
        </w:tabs>
        <w:spacing w:after="600" w:line="240" w:lineRule="auto"/>
        <w:outlineLvl w:val="0"/>
        <w:rPr>
          <w:rFonts w:ascii="Times New Roman" w:hAnsi="Times New Roman" w:cs="Times New Roman"/>
          <w:sz w:val="28"/>
          <w:szCs w:val="24"/>
        </w:rPr>
      </w:pPr>
      <w:sdt>
        <w:sdtPr>
          <w:rPr>
            <w:rFonts w:ascii="Times New Roman" w:hAnsi="Times New Roman" w:cs="Times New Roman"/>
            <w:sz w:val="28"/>
            <w:szCs w:val="24"/>
          </w:rPr>
          <w:id w:val="715166624"/>
          <w:placeholder>
            <w:docPart w:val="7352FF9C2095FC46A98872AE79BAF547"/>
          </w:placeholder>
        </w:sdtPr>
        <w:sdtEndPr/>
        <w:sdtContent>
          <w:r w:rsidR="00F60FC7">
            <w:rPr>
              <w:rFonts w:ascii="Times New Roman" w:hAnsi="Times New Roman" w:cs="Times New Roman"/>
              <w:sz w:val="28"/>
              <w:szCs w:val="24"/>
            </w:rPr>
            <w:t xml:space="preserve">Необходимо изучить конструкции 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if</w:t>
          </w:r>
          <w:r w:rsidR="00F60FC7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else</w:t>
          </w:r>
          <w:r w:rsidR="00F60FC7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if</w:t>
          </w:r>
          <w:r w:rsidR="00F60FC7">
            <w:rPr>
              <w:rFonts w:ascii="Times New Roman" w:hAnsi="Times New Roman" w:cs="Times New Roman"/>
              <w:sz w:val="28"/>
              <w:szCs w:val="24"/>
            </w:rPr>
            <w:t xml:space="preserve">, а также операторы цикла 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do</w:t>
          </w:r>
          <w:r w:rsidR="00F60FC7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while</w:t>
          </w:r>
          <w:r w:rsidR="00F60FC7" w:rsidRPr="00F60FC7">
            <w:rPr>
              <w:rFonts w:ascii="Times New Roman" w:hAnsi="Times New Roman" w:cs="Times New Roman"/>
              <w:sz w:val="28"/>
              <w:szCs w:val="24"/>
            </w:rPr>
            <w:t xml:space="preserve">, 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while</w:t>
          </w:r>
          <w:r w:rsidR="00F60FC7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do</w:t>
          </w:r>
          <w:r w:rsidR="00F60FC7" w:rsidRPr="00F60FC7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 w:rsidR="00F60FC7">
            <w:rPr>
              <w:rFonts w:ascii="Times New Roman" w:hAnsi="Times New Roman" w:cs="Times New Roman"/>
              <w:sz w:val="28"/>
              <w:szCs w:val="24"/>
            </w:rPr>
            <w:t xml:space="preserve">и </w:t>
          </w:r>
          <w:r w:rsidR="00F60FC7">
            <w:rPr>
              <w:rFonts w:ascii="Times New Roman" w:hAnsi="Times New Roman" w:cs="Times New Roman"/>
              <w:sz w:val="28"/>
              <w:szCs w:val="24"/>
              <w:lang w:val="en-US"/>
            </w:rPr>
            <w:t>for</w:t>
          </w:r>
          <w:r w:rsidR="00F60FC7" w:rsidRPr="00F60FC7">
            <w:rPr>
              <w:rFonts w:ascii="Times New Roman" w:hAnsi="Times New Roman" w:cs="Times New Roman"/>
              <w:sz w:val="28"/>
              <w:szCs w:val="24"/>
            </w:rPr>
            <w:t>.</w:t>
          </w:r>
        </w:sdtContent>
      </w:sdt>
    </w:p>
    <w:p w:rsidR="00825953" w:rsidRPr="00D736DF" w:rsidRDefault="000410EB" w:rsidP="007C7E06">
      <w:pPr>
        <w:spacing w:after="24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sdt>
      <w:sdtPr>
        <w:rPr>
          <w:rFonts w:ascii="Times New Roman" w:hAnsi="Times New Roman" w:cs="Times New Roman"/>
          <w:sz w:val="28"/>
          <w:szCs w:val="24"/>
        </w:rPr>
        <w:id w:val="-239786831"/>
        <w:placeholder>
          <w:docPart w:val="3D68B401370D6E4D88EF0A032357BCF9"/>
        </w:placeholder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F60FC7" w:rsidRDefault="00F60FC7" w:rsidP="00F60FC7">
          <w:pPr>
            <w:tabs>
              <w:tab w:val="left" w:pos="4110"/>
            </w:tabs>
            <w:spacing w:after="600" w:line="240" w:lineRule="auto"/>
            <w:jc w:val="center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Упражнение 1</w:t>
          </w:r>
        </w:p>
        <w:p w:rsidR="00F60FC7" w:rsidRDefault="00F60FC7" w:rsidP="00F60FC7">
          <w:pPr>
            <w:tabs>
              <w:tab w:val="left" w:pos="4110"/>
            </w:tabs>
            <w:spacing w:after="600" w:line="240" w:lineRule="auto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В данном упражнении необходимо написать, входит ли введённое значение в область допустимых переменных, а также определить, лежит ли значение на границе.</w:t>
          </w:r>
          <w:r w:rsidR="00977CE5">
            <w:rPr>
              <w:rFonts w:ascii="Times New Roman" w:hAnsi="Times New Roman" w:cs="Times New Roman"/>
              <w:sz w:val="28"/>
              <w:szCs w:val="24"/>
            </w:rPr>
            <w:t xml:space="preserve"> Во втором задании необходимо написать программу, моделирующую работу калькулятора.</w:t>
          </w:r>
        </w:p>
        <w:p w:rsidR="00977CE5" w:rsidRDefault="00977CE5" w:rsidP="00977CE5">
          <w:pPr>
            <w:keepNext/>
            <w:tabs>
              <w:tab w:val="left" w:pos="4110"/>
            </w:tabs>
            <w:spacing w:after="600" w:line="240" w:lineRule="auto"/>
            <w:jc w:val="center"/>
            <w:outlineLvl w:val="0"/>
          </w:pPr>
          <w:r w:rsidRPr="00977CE5">
            <w:rPr>
              <w:rFonts w:ascii="Times New Roman" w:hAnsi="Times New Roman" w:cs="Times New Roman"/>
              <w:noProof/>
              <w:sz w:val="28"/>
              <w:szCs w:val="24"/>
            </w:rPr>
            <w:drawing>
              <wp:inline distT="0" distB="0" distL="0" distR="0" wp14:anchorId="1EEAEB86" wp14:editId="628DEDCF">
                <wp:extent cx="1790700" cy="132080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700" cy="132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7CE5" w:rsidRDefault="00977CE5" w:rsidP="00977CE5">
          <w:pPr>
            <w:pStyle w:val="ab"/>
            <w:rPr>
              <w:rFonts w:ascii="Times New Roman" w:hAnsi="Times New Roman" w:cs="Times New Roman"/>
              <w:sz w:val="28"/>
              <w:szCs w:val="24"/>
            </w:rPr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</w:t>
            </w:r>
          </w:fldSimple>
          <w:r>
            <w:t xml:space="preserve"> - область</w:t>
          </w:r>
        </w:p>
        <w:p w:rsidR="00977CE5" w:rsidRDefault="00F60FC7" w:rsidP="00977CE5">
          <w:pPr>
            <w:pStyle w:val="aa"/>
            <w:keepNext/>
            <w:numPr>
              <w:ilvl w:val="0"/>
              <w:numId w:val="2"/>
            </w:numPr>
            <w:tabs>
              <w:tab w:val="left" w:pos="4110"/>
            </w:tabs>
            <w:spacing w:after="600" w:line="240" w:lineRule="auto"/>
            <w:outlineLvl w:val="0"/>
          </w:pPr>
          <w:r>
            <w:rPr>
              <w:rFonts w:ascii="Times New Roman" w:hAnsi="Times New Roman" w:cs="Times New Roman"/>
              <w:sz w:val="28"/>
              <w:szCs w:val="24"/>
            </w:rPr>
            <w:lastRenderedPageBreak/>
            <w:t xml:space="preserve">Программа была написана </w:t>
          </w:r>
          <w:r w:rsidR="00977CE5">
            <w:rPr>
              <w:rFonts w:ascii="Times New Roman" w:hAnsi="Times New Roman" w:cs="Times New Roman"/>
              <w:sz w:val="28"/>
              <w:szCs w:val="24"/>
            </w:rPr>
            <w:t xml:space="preserve">и скомпилирована. </w:t>
          </w:r>
          <w:r w:rsidR="00977CE5" w:rsidRPr="00977CE5">
            <w:rPr>
              <w:rFonts w:ascii="Times New Roman" w:hAnsi="Times New Roman" w:cs="Times New Roman"/>
              <w:noProof/>
              <w:sz w:val="28"/>
              <w:szCs w:val="24"/>
            </w:rPr>
            <w:drawing>
              <wp:inline distT="0" distB="0" distL="0" distR="0" wp14:anchorId="183F50D6" wp14:editId="7D5747CB">
                <wp:extent cx="5059639" cy="3298372"/>
                <wp:effectExtent l="0" t="0" r="0" b="381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567" cy="3328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7CE5" w:rsidRDefault="00977CE5" w:rsidP="00977CE5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</w:t>
            </w:r>
          </w:fldSimple>
          <w:r>
            <w:t xml:space="preserve"> – код программа </w:t>
          </w:r>
        </w:p>
        <w:p w:rsidR="00977CE5" w:rsidRDefault="00977CE5" w:rsidP="00977CE5">
          <w:pPr>
            <w:pStyle w:val="aa"/>
            <w:keepNext/>
            <w:tabs>
              <w:tab w:val="left" w:pos="4110"/>
            </w:tabs>
            <w:spacing w:after="600" w:line="240" w:lineRule="auto"/>
            <w:jc w:val="center"/>
            <w:outlineLvl w:val="0"/>
          </w:pPr>
          <w:r w:rsidRPr="00977CE5">
            <w:rPr>
              <w:rFonts w:ascii="Times New Roman" w:hAnsi="Times New Roman" w:cs="Times New Roman"/>
              <w:noProof/>
              <w:sz w:val="28"/>
              <w:szCs w:val="24"/>
            </w:rPr>
            <w:drawing>
              <wp:inline distT="0" distB="0" distL="0" distR="0" wp14:anchorId="14FB2E2F" wp14:editId="1B309C96">
                <wp:extent cx="2209800" cy="66040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9800" cy="66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7CE5" w:rsidRDefault="00977CE5" w:rsidP="00977CE5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3</w:t>
            </w:r>
          </w:fldSimple>
          <w:r>
            <w:t xml:space="preserve"> – вывод программы, если точка находится внутри</w:t>
          </w:r>
        </w:p>
        <w:p w:rsidR="00977CE5" w:rsidRDefault="00977CE5" w:rsidP="00977CE5">
          <w:pPr>
            <w:keepNext/>
            <w:jc w:val="center"/>
          </w:pPr>
          <w:r w:rsidRPr="00977CE5">
            <w:rPr>
              <w:noProof/>
            </w:rPr>
            <w:drawing>
              <wp:inline distT="0" distB="0" distL="0" distR="0" wp14:anchorId="30D4CDA3" wp14:editId="66804006">
                <wp:extent cx="2527300" cy="63500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7300" cy="63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7CE5" w:rsidRDefault="00977CE5" w:rsidP="00977CE5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4</w:t>
            </w:r>
          </w:fldSimple>
          <w:r>
            <w:t xml:space="preserve"> – вывод программы, если точка находится на границе</w:t>
          </w:r>
        </w:p>
        <w:p w:rsidR="00977CE5" w:rsidRDefault="00977CE5" w:rsidP="00977CE5">
          <w:pPr>
            <w:keepNext/>
            <w:jc w:val="center"/>
          </w:pPr>
          <w:r w:rsidRPr="00977CE5">
            <w:rPr>
              <w:noProof/>
            </w:rPr>
            <w:drawing>
              <wp:inline distT="0" distB="0" distL="0" distR="0" wp14:anchorId="00349415" wp14:editId="30CE63E6">
                <wp:extent cx="2438400" cy="5842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400" cy="58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7CE5" w:rsidRPr="00977CE5" w:rsidRDefault="00977CE5" w:rsidP="00977CE5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5</w:t>
            </w:r>
          </w:fldSimple>
          <w:r>
            <w:t xml:space="preserve"> – вывод программы, если точка находится снаружи</w:t>
          </w:r>
        </w:p>
        <w:p w:rsidR="0088792E" w:rsidRDefault="00977CE5" w:rsidP="00977CE5">
          <w:pPr>
            <w:pStyle w:val="aa"/>
            <w:numPr>
              <w:ilvl w:val="0"/>
              <w:numId w:val="2"/>
            </w:numPr>
            <w:tabs>
              <w:tab w:val="left" w:pos="4110"/>
            </w:tabs>
            <w:spacing w:after="600" w:line="240" w:lineRule="auto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Была написана программа, которая </w:t>
          </w:r>
          <w:r w:rsidR="0088792E">
            <w:rPr>
              <w:rFonts w:ascii="Times New Roman" w:hAnsi="Times New Roman" w:cs="Times New Roman"/>
              <w:sz w:val="28"/>
              <w:szCs w:val="24"/>
            </w:rPr>
            <w:t>моделирует работу с калькулятором. Была реализована проверка на правильность ввода символа операции.</w:t>
          </w:r>
        </w:p>
        <w:p w:rsidR="0088792E" w:rsidRDefault="0088792E" w:rsidP="0088792E">
          <w:pPr>
            <w:pStyle w:val="aa"/>
            <w:keepNext/>
            <w:tabs>
              <w:tab w:val="left" w:pos="4110"/>
            </w:tabs>
            <w:spacing w:after="600" w:line="240" w:lineRule="auto"/>
            <w:outlineLvl w:val="0"/>
          </w:pPr>
          <w:r w:rsidRPr="0088792E">
            <w:rPr>
              <w:rFonts w:ascii="Times New Roman" w:hAnsi="Times New Roman" w:cs="Times New Roman"/>
              <w:noProof/>
              <w:sz w:val="28"/>
              <w:szCs w:val="24"/>
            </w:rPr>
            <w:lastRenderedPageBreak/>
            <w:drawing>
              <wp:inline distT="0" distB="0" distL="0" distR="0" wp14:anchorId="2D027526" wp14:editId="1AF38406">
                <wp:extent cx="6120130" cy="4780915"/>
                <wp:effectExtent l="0" t="0" r="127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2E" w:rsidRDefault="0088792E" w:rsidP="0088792E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6</w:t>
            </w:r>
          </w:fldSimple>
          <w:r>
            <w:t xml:space="preserve"> – код программы</w:t>
          </w:r>
        </w:p>
        <w:p w:rsidR="0088792E" w:rsidRDefault="0088792E" w:rsidP="0088792E">
          <w:pPr>
            <w:keepNext/>
            <w:jc w:val="center"/>
          </w:pPr>
          <w:r w:rsidRPr="0088792E">
            <w:rPr>
              <w:noProof/>
            </w:rPr>
            <w:drawing>
              <wp:inline distT="0" distB="0" distL="0" distR="0" wp14:anchorId="33B76D72" wp14:editId="3D8C92B4">
                <wp:extent cx="2070100" cy="8255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100" cy="82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2E" w:rsidRDefault="0088792E" w:rsidP="0088792E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7</w:t>
            </w:r>
          </w:fldSimple>
          <w:r>
            <w:t xml:space="preserve"> – вывод при правильных значениях</w:t>
          </w:r>
        </w:p>
        <w:p w:rsidR="0088792E" w:rsidRPr="0088792E" w:rsidRDefault="0088792E" w:rsidP="0088792E"/>
        <w:p w:rsidR="0088792E" w:rsidRDefault="0088792E" w:rsidP="0088792E">
          <w:pPr>
            <w:pStyle w:val="aa"/>
            <w:keepNext/>
            <w:tabs>
              <w:tab w:val="left" w:pos="4110"/>
            </w:tabs>
            <w:spacing w:after="600" w:line="240" w:lineRule="auto"/>
            <w:jc w:val="center"/>
            <w:outlineLvl w:val="0"/>
          </w:pPr>
          <w:r w:rsidRPr="0088792E">
            <w:rPr>
              <w:rFonts w:ascii="Times New Roman" w:hAnsi="Times New Roman" w:cs="Times New Roman"/>
              <w:noProof/>
              <w:sz w:val="28"/>
              <w:szCs w:val="24"/>
            </w:rPr>
            <w:drawing>
              <wp:inline distT="0" distB="0" distL="0" distR="0" wp14:anchorId="06953D40" wp14:editId="1D9E964E">
                <wp:extent cx="2120900" cy="85090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09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2E" w:rsidRDefault="0088792E" w:rsidP="0088792E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8</w:t>
            </w:r>
          </w:fldSimple>
          <w:r>
            <w:t xml:space="preserve"> – Вывод при правильных значениях</w:t>
          </w:r>
        </w:p>
        <w:p w:rsidR="0088792E" w:rsidRDefault="0088792E" w:rsidP="0088792E">
          <w:pPr>
            <w:jc w:val="center"/>
          </w:pPr>
        </w:p>
        <w:p w:rsidR="0088792E" w:rsidRDefault="0088792E" w:rsidP="0088792E">
          <w:pPr>
            <w:keepNext/>
            <w:jc w:val="center"/>
          </w:pPr>
          <w:r w:rsidRPr="0088792E">
            <w:rPr>
              <w:noProof/>
            </w:rPr>
            <w:lastRenderedPageBreak/>
            <w:drawing>
              <wp:inline distT="0" distB="0" distL="0" distR="0" wp14:anchorId="05DC8CE4" wp14:editId="4FCA48D4">
                <wp:extent cx="2971800" cy="80010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1800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2E" w:rsidRPr="009F3CFB" w:rsidRDefault="0088792E" w:rsidP="0088792E">
          <w:pPr>
            <w:keepNext/>
            <w:rPr>
              <w:rFonts w:ascii="Times New Roman" w:hAnsi="Times New Roman" w:cs="Times New Roman"/>
              <w:sz w:val="28"/>
              <w:szCs w:val="28"/>
            </w:rPr>
          </w:pPr>
          <w:r w:rsidRPr="0088792E">
            <w:rPr>
              <w:rFonts w:ascii="Times New Roman" w:hAnsi="Times New Roman" w:cs="Times New Roman"/>
              <w:sz w:val="28"/>
              <w:szCs w:val="28"/>
            </w:rPr>
            <w:t xml:space="preserve">Так происходит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из-за того, что </w:t>
          </w:r>
          <w:r w:rsidR="009F3CFB">
            <w:rPr>
              <w:rFonts w:ascii="Times New Roman" w:hAnsi="Times New Roman" w:cs="Times New Roman"/>
              <w:sz w:val="28"/>
              <w:szCs w:val="28"/>
            </w:rPr>
            <w:t xml:space="preserve">переменная </w:t>
          </w:r>
          <w:r w:rsidR="009F3CFB">
            <w:rPr>
              <w:rFonts w:ascii="Times New Roman" w:hAnsi="Times New Roman" w:cs="Times New Roman"/>
              <w:sz w:val="28"/>
              <w:szCs w:val="28"/>
              <w:lang w:val="en-US"/>
            </w:rPr>
            <w:t>OP</w:t>
          </w:r>
          <w:r w:rsidR="009F3CFB" w:rsidRPr="009F3CF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F3CFB">
            <w:rPr>
              <w:rFonts w:ascii="Times New Roman" w:hAnsi="Times New Roman" w:cs="Times New Roman"/>
              <w:sz w:val="28"/>
              <w:szCs w:val="28"/>
            </w:rPr>
            <w:t xml:space="preserve">не подходит ни в один </w:t>
          </w:r>
          <w:r w:rsidR="009F3CFB">
            <w:rPr>
              <w:rFonts w:ascii="Times New Roman" w:hAnsi="Times New Roman" w:cs="Times New Roman"/>
              <w:sz w:val="28"/>
              <w:szCs w:val="28"/>
              <w:lang w:val="en-US"/>
            </w:rPr>
            <w:t>case</w:t>
          </w:r>
          <w:r w:rsidR="009F3CFB" w:rsidRPr="009F3CF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F3CFB">
            <w:rPr>
              <w:rFonts w:ascii="Times New Roman" w:hAnsi="Times New Roman" w:cs="Times New Roman"/>
              <w:sz w:val="28"/>
              <w:szCs w:val="28"/>
            </w:rPr>
            <w:t xml:space="preserve">и </w:t>
          </w:r>
          <w:proofErr w:type="gramStart"/>
          <w:r w:rsidR="009F3CFB">
            <w:rPr>
              <w:rFonts w:ascii="Times New Roman" w:hAnsi="Times New Roman" w:cs="Times New Roman"/>
              <w:sz w:val="28"/>
              <w:szCs w:val="28"/>
            </w:rPr>
            <w:t xml:space="preserve">выполняется  </w:t>
          </w:r>
          <w:r w:rsidR="009F3CFB">
            <w:rPr>
              <w:rFonts w:ascii="Times New Roman" w:hAnsi="Times New Roman" w:cs="Times New Roman"/>
              <w:sz w:val="28"/>
              <w:szCs w:val="28"/>
              <w:lang w:val="en-US"/>
            </w:rPr>
            <w:t>default</w:t>
          </w:r>
          <w:proofErr w:type="gramEnd"/>
          <w:r w:rsidR="009F3CFB" w:rsidRPr="009F3CFB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88792E" w:rsidRPr="0088792E" w:rsidRDefault="0088792E" w:rsidP="0088792E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9</w:t>
            </w:r>
          </w:fldSimple>
          <w:r w:rsidRPr="0088792E">
            <w:t xml:space="preserve"> – </w:t>
          </w:r>
          <w:r>
            <w:t>ввод несуществующего знака операции</w:t>
          </w:r>
        </w:p>
        <w:p w:rsidR="0088792E" w:rsidRDefault="0088792E" w:rsidP="0088792E">
          <w:pPr>
            <w:keepNext/>
            <w:jc w:val="center"/>
          </w:pPr>
          <w:r w:rsidRPr="0088792E">
            <w:rPr>
              <w:noProof/>
            </w:rPr>
            <w:drawing>
              <wp:inline distT="0" distB="0" distL="0" distR="0" wp14:anchorId="7DDB41A0" wp14:editId="215D3EFF">
                <wp:extent cx="2095500" cy="8763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87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2E" w:rsidRDefault="0088792E" w:rsidP="0088792E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10</w:t>
            </w:r>
          </w:fldSimple>
          <w:r>
            <w:t xml:space="preserve"> – попытка поделить на ноль</w:t>
          </w:r>
        </w:p>
        <w:p w:rsidR="0088792E" w:rsidRPr="0088792E" w:rsidRDefault="0088792E" w:rsidP="0088792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88792E" w:rsidRDefault="0088792E" w:rsidP="0088792E">
          <w:pPr>
            <w:keepNext/>
            <w:jc w:val="center"/>
          </w:pPr>
          <w:r w:rsidRPr="0088792E">
            <w:rPr>
              <w:noProof/>
              <w:lang w:val="en-US"/>
            </w:rPr>
            <w:drawing>
              <wp:inline distT="0" distB="0" distL="0" distR="0" wp14:anchorId="0C06B126" wp14:editId="1B8D1306">
                <wp:extent cx="2159000" cy="787400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00" cy="78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2E" w:rsidRPr="0088792E" w:rsidRDefault="0088792E" w:rsidP="0088792E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11</w:t>
            </w:r>
          </w:fldSimple>
          <w:r w:rsidRPr="0088792E">
            <w:t xml:space="preserve"> – </w:t>
          </w:r>
          <w:r>
            <w:t>попытка поделить ноль на ноль</w:t>
          </w:r>
        </w:p>
        <w:p w:rsidR="0088792E" w:rsidRDefault="0088792E" w:rsidP="0088792E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Так происходит, так как д</w:t>
          </w:r>
          <w:r w:rsidRPr="0088792E">
            <w:rPr>
              <w:rFonts w:ascii="Times New Roman" w:hAnsi="Times New Roman" w:cs="Times New Roman"/>
              <w:sz w:val="28"/>
              <w:szCs w:val="24"/>
            </w:rPr>
            <w:t>ля арифметических операций с плавающей точкой используется стандарт IEEE 754, в котором описываются: правила округления, арифметические форматы, операции, обработка исключений и многое другое.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 Для деления на ноль и нуля на ноль существуют стандартные значения.</w:t>
          </w:r>
        </w:p>
        <w:p w:rsidR="009F3CFB" w:rsidRDefault="009F3CFB" w:rsidP="0088792E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</w:p>
        <w:p w:rsidR="009F3CFB" w:rsidRPr="009F3CFB" w:rsidRDefault="009F3CFB" w:rsidP="009F3CFB">
          <w:pPr>
            <w:pStyle w:val="aa"/>
            <w:numPr>
              <w:ilvl w:val="0"/>
              <w:numId w:val="2"/>
            </w:numPr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Необходимо было написать программу, которая определяла, является ли введённый год високосным. </w:t>
          </w:r>
        </w:p>
        <w:p w:rsidR="009F3CFB" w:rsidRDefault="009F3CFB" w:rsidP="009F3CFB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9F3CFB">
            <w:rPr>
              <w:rFonts w:ascii="Times New Roman" w:hAnsi="Times New Roman" w:cs="Times New Roman"/>
              <w:noProof/>
              <w:sz w:val="28"/>
              <w:szCs w:val="24"/>
            </w:rPr>
            <w:drawing>
              <wp:inline distT="0" distB="0" distL="0" distR="0" wp14:anchorId="51A76E35" wp14:editId="6F339961">
                <wp:extent cx="6120130" cy="1085850"/>
                <wp:effectExtent l="0" t="0" r="1270" b="635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3CFB" w:rsidRDefault="009F3CFB" w:rsidP="009F3CFB">
          <w:pPr>
            <w:pStyle w:val="ab"/>
            <w:jc w:val="both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12</w:t>
            </w:r>
          </w:fldSimple>
          <w:r>
            <w:rPr>
              <w:lang w:val="en-US"/>
            </w:rPr>
            <w:t xml:space="preserve"> – </w:t>
          </w:r>
          <w:r>
            <w:t>код программы</w:t>
          </w:r>
        </w:p>
        <w:p w:rsidR="009F3CFB" w:rsidRDefault="009F3CFB" w:rsidP="009F3CFB">
          <w:pPr>
            <w:keepNext/>
            <w:jc w:val="center"/>
          </w:pPr>
          <w:r w:rsidRPr="009F3CFB">
            <w:rPr>
              <w:noProof/>
            </w:rPr>
            <w:drawing>
              <wp:inline distT="0" distB="0" distL="0" distR="0" wp14:anchorId="3A6CD61C" wp14:editId="5AF46CB6">
                <wp:extent cx="2235200" cy="482600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5200" cy="48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3CFB" w:rsidRDefault="009F3CFB" w:rsidP="009F3CFB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13</w:t>
            </w:r>
          </w:fldSimple>
          <w:r>
            <w:t xml:space="preserve"> – високосный год, если он кратен 400</w:t>
          </w:r>
        </w:p>
        <w:p w:rsidR="009F3CFB" w:rsidRDefault="009F3CFB" w:rsidP="009F3CFB">
          <w:pPr>
            <w:keepNext/>
            <w:jc w:val="center"/>
          </w:pPr>
          <w:r w:rsidRPr="009F3CFB">
            <w:rPr>
              <w:noProof/>
            </w:rPr>
            <w:lastRenderedPageBreak/>
            <w:drawing>
              <wp:inline distT="0" distB="0" distL="0" distR="0" wp14:anchorId="54553A98" wp14:editId="2B078816">
                <wp:extent cx="2235200" cy="533400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5200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3CFB" w:rsidRDefault="009F3CFB" w:rsidP="009F3CFB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14</w:t>
            </w:r>
          </w:fldSimple>
          <w:r>
            <w:t xml:space="preserve"> – високосный год, если он кратен 4, но не кратен 100</w:t>
          </w:r>
        </w:p>
        <w:p w:rsidR="009F3CFB" w:rsidRDefault="009F3CFB" w:rsidP="009F3CFB">
          <w:pPr>
            <w:keepNext/>
            <w:jc w:val="center"/>
          </w:pPr>
          <w:r w:rsidRPr="009F3CFB">
            <w:rPr>
              <w:noProof/>
            </w:rPr>
            <w:drawing>
              <wp:inline distT="0" distB="0" distL="0" distR="0" wp14:anchorId="793700D7" wp14:editId="761C566E">
                <wp:extent cx="2527300" cy="495300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7300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3CFB" w:rsidRDefault="009F3CFB" w:rsidP="009F3CFB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15</w:t>
            </w:r>
          </w:fldSimple>
          <w:r>
            <w:t xml:space="preserve"> – не високосный год, если он кратен 4 и 100</w:t>
          </w:r>
        </w:p>
        <w:p w:rsidR="009F3CFB" w:rsidRDefault="009F3CFB" w:rsidP="009F3CFB">
          <w:pPr>
            <w:keepNext/>
            <w:jc w:val="center"/>
          </w:pPr>
          <w:r w:rsidRPr="009F3CFB">
            <w:rPr>
              <w:noProof/>
            </w:rPr>
            <w:drawing>
              <wp:inline distT="0" distB="0" distL="0" distR="0" wp14:anchorId="1DC9181E" wp14:editId="3F3CD83A">
                <wp:extent cx="2374900" cy="546100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0" cy="54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3CFB" w:rsidRPr="009F3CFB" w:rsidRDefault="009F3CFB" w:rsidP="009F3CFB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16</w:t>
            </w:r>
          </w:fldSimple>
          <w:r>
            <w:t xml:space="preserve"> – не високосный год</w:t>
          </w:r>
        </w:p>
        <w:p w:rsidR="009F3CFB" w:rsidRDefault="009F3CFB" w:rsidP="009F3CFB">
          <w:pPr>
            <w:pStyle w:val="aa"/>
            <w:keepNext/>
            <w:tabs>
              <w:tab w:val="left" w:pos="4110"/>
            </w:tabs>
            <w:spacing w:after="600" w:line="240" w:lineRule="auto"/>
            <w:jc w:val="center"/>
            <w:outlineLvl w:val="0"/>
          </w:pPr>
          <w:r w:rsidRPr="009F3CFB">
            <w:rPr>
              <w:rFonts w:ascii="Times New Roman" w:hAnsi="Times New Roman" w:cs="Times New Roman"/>
              <w:noProof/>
              <w:sz w:val="28"/>
              <w:szCs w:val="24"/>
            </w:rPr>
            <w:drawing>
              <wp:inline distT="0" distB="0" distL="0" distR="0" wp14:anchorId="60D13F47" wp14:editId="74A6635E">
                <wp:extent cx="2882900" cy="584200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2900" cy="58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3CFB" w:rsidRDefault="009F3CFB" w:rsidP="009F3CFB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17</w:t>
            </w:r>
          </w:fldSimple>
          <w:r>
            <w:t xml:space="preserve"> </w:t>
          </w:r>
          <w:r w:rsidR="00260F7C">
            <w:t>–</w:t>
          </w:r>
          <w:r>
            <w:t xml:space="preserve"> с</w:t>
          </w:r>
          <w:r w:rsidR="00260F7C">
            <w:t>лучай ввода отрицательного числа</w:t>
          </w:r>
        </w:p>
        <w:p w:rsidR="00260F7C" w:rsidRDefault="00260F7C" w:rsidP="00260F7C"/>
        <w:p w:rsidR="00260F7C" w:rsidRDefault="00260F7C" w:rsidP="00260F7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Упражнение 2</w:t>
          </w:r>
        </w:p>
        <w:p w:rsidR="00260F7C" w:rsidRDefault="00260F7C" w:rsidP="00260F7C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В данном упражнении необходимо использовать конструкции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while</w:t>
          </w:r>
          <w:r w:rsidRPr="00260F7C">
            <w:rPr>
              <w:rFonts w:ascii="Times New Roman" w:hAnsi="Times New Roman" w:cs="Times New Roman"/>
              <w:sz w:val="28"/>
              <w:szCs w:val="28"/>
            </w:rPr>
            <w:t>-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do</w:t>
          </w:r>
          <w:r w:rsidRPr="00260F7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do</w:t>
          </w:r>
          <w:r w:rsidRPr="00260F7C">
            <w:rPr>
              <w:rFonts w:ascii="Times New Roman" w:hAnsi="Times New Roman" w:cs="Times New Roman"/>
              <w:sz w:val="28"/>
              <w:szCs w:val="28"/>
            </w:rPr>
            <w:t>-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while</w:t>
          </w:r>
          <w:r w:rsidRPr="00260F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и</w:t>
          </w:r>
          <w:r w:rsidRPr="00260F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for</w:t>
          </w:r>
          <w:r w:rsidRPr="00260F7C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260F7C" w:rsidRDefault="00260F7C" w:rsidP="00260F7C">
          <w:pPr>
            <w:pStyle w:val="aa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 данном упражнении необходимо вывести ряд целых нечетных чисел.</w:t>
          </w:r>
        </w:p>
        <w:p w:rsidR="00260F7C" w:rsidRDefault="00260F7C" w:rsidP="00260F7C">
          <w:pPr>
            <w:pStyle w:val="aa"/>
            <w:keepNext/>
          </w:pPr>
          <w:r w:rsidRPr="00260F7C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8AF6583" wp14:editId="31E3901A">
                <wp:extent cx="4241800" cy="4876800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1800" cy="487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60F7C" w:rsidRDefault="00260F7C" w:rsidP="00260F7C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18</w:t>
            </w:r>
          </w:fldSimple>
          <w:r>
            <w:t xml:space="preserve"> – код программы</w:t>
          </w:r>
        </w:p>
        <w:p w:rsidR="000D367F" w:rsidRDefault="000D367F" w:rsidP="000D367F">
          <w:pPr>
            <w:keepNext/>
            <w:jc w:val="center"/>
          </w:pPr>
          <w:r w:rsidRPr="000D367F">
            <w:rPr>
              <w:noProof/>
            </w:rPr>
            <w:drawing>
              <wp:inline distT="0" distB="0" distL="0" distR="0" wp14:anchorId="1C83A5D9" wp14:editId="61599DFB">
                <wp:extent cx="2692400" cy="1981200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2400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60F7C" w:rsidRDefault="000D367F" w:rsidP="000D367F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19</w:t>
            </w:r>
          </w:fldSimple>
          <w:r>
            <w:t xml:space="preserve"> – код программы</w:t>
          </w:r>
        </w:p>
        <w:p w:rsidR="00DF37C6" w:rsidRDefault="000D367F" w:rsidP="00DF37C6">
          <w:pPr>
            <w:pStyle w:val="aa"/>
            <w:keepNext/>
            <w:numPr>
              <w:ilvl w:val="0"/>
              <w:numId w:val="3"/>
            </w:numPr>
          </w:pPr>
          <w:r w:rsidRPr="00DF37C6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Была написана программа для расчёта </w:t>
          </w:r>
          <w:r w:rsidR="00DF37C6" w:rsidRPr="00DF37C6">
            <w:rPr>
              <w:rFonts w:ascii="Times New Roman" w:hAnsi="Times New Roman" w:cs="Times New Roman"/>
              <w:sz w:val="28"/>
              <w:szCs w:val="28"/>
            </w:rPr>
            <w:t>синуса в пределах границы.</w:t>
          </w:r>
          <w:r w:rsidR="00DF37C6" w:rsidRPr="00DF37C6">
            <w:rPr>
              <w:noProof/>
            </w:rPr>
            <w:t xml:space="preserve"> </w:t>
          </w:r>
          <w:r w:rsidR="00DF37C6" w:rsidRPr="00DF37C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4355B016" wp14:editId="44E23385">
                <wp:extent cx="4318000" cy="4432300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0" cy="443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D367F" w:rsidRDefault="00DF37C6" w:rsidP="00DF37C6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20</w:t>
            </w:r>
          </w:fldSimple>
          <w:r>
            <w:rPr>
              <w:lang w:val="en-US"/>
            </w:rPr>
            <w:t xml:space="preserve"> – </w:t>
          </w:r>
          <w:r>
            <w:t>код программы</w:t>
          </w:r>
        </w:p>
        <w:p w:rsidR="00DF37C6" w:rsidRDefault="00DF37C6" w:rsidP="00DF37C6">
          <w:pPr>
            <w:keepNext/>
            <w:jc w:val="center"/>
          </w:pPr>
          <w:r w:rsidRPr="00DF37C6">
            <w:rPr>
              <w:noProof/>
            </w:rPr>
            <w:drawing>
              <wp:inline distT="0" distB="0" distL="0" distR="0" wp14:anchorId="2CF2DB68" wp14:editId="25FA0656">
                <wp:extent cx="3098800" cy="2921000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8800" cy="292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37C6" w:rsidRDefault="00DF37C6" w:rsidP="00DF37C6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21</w:t>
            </w:r>
          </w:fldSimple>
          <w:r>
            <w:t xml:space="preserve"> – вывод программы</w:t>
          </w:r>
        </w:p>
        <w:p w:rsidR="00DF37C6" w:rsidRDefault="00DF37C6" w:rsidP="00DF37C6">
          <w:pPr>
            <w:keepNext/>
            <w:jc w:val="center"/>
          </w:pPr>
          <w:r w:rsidRPr="00DF37C6">
            <w:rPr>
              <w:noProof/>
            </w:rPr>
            <w:lastRenderedPageBreak/>
            <w:drawing>
              <wp:inline distT="0" distB="0" distL="0" distR="0" wp14:anchorId="04CB2743" wp14:editId="28624746">
                <wp:extent cx="2489200" cy="914400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92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37C6" w:rsidRDefault="00DF37C6" w:rsidP="00DF37C6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22</w:t>
            </w:r>
          </w:fldSimple>
          <w:r>
            <w:t xml:space="preserve"> – вывод программы, если начало и конец совпадают</w:t>
          </w:r>
        </w:p>
        <w:p w:rsidR="00DF37C6" w:rsidRDefault="00DF37C6" w:rsidP="00DF37C6">
          <w:pPr>
            <w:rPr>
              <w:rFonts w:ascii="Times New Roman" w:hAnsi="Times New Roman" w:cs="Times New Roman"/>
              <w:sz w:val="28"/>
              <w:szCs w:val="28"/>
            </w:rPr>
          </w:pPr>
          <w:r w:rsidRPr="00DF37C6">
            <w:rPr>
              <w:rFonts w:ascii="Times New Roman" w:hAnsi="Times New Roman" w:cs="Times New Roman"/>
              <w:sz w:val="28"/>
              <w:szCs w:val="28"/>
            </w:rPr>
            <w:t>Была написана такая же программа, но с предусловием. Предыдущая программа была подкорректирована для наглядной демонстрации разницы циклов.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Также была выполнена проверка, что начальная точка меньше конечной. </w:t>
          </w:r>
        </w:p>
        <w:p w:rsidR="00DF37C6" w:rsidRDefault="00DF37C6" w:rsidP="00DF37C6">
          <w:pPr>
            <w:keepNext/>
            <w:jc w:val="center"/>
          </w:pPr>
          <w:r w:rsidRPr="00DF37C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6D3D330B" wp14:editId="1B01433F">
                <wp:extent cx="4419600" cy="3505200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0" cy="350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37C6" w:rsidRDefault="00DF37C6" w:rsidP="00DF37C6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23</w:t>
            </w:r>
          </w:fldSimple>
          <w:r w:rsidRPr="00DF37C6">
            <w:t xml:space="preserve"> – </w:t>
          </w:r>
          <w:r>
            <w:t>код программы</w:t>
          </w:r>
        </w:p>
        <w:p w:rsidR="00DF37C6" w:rsidRPr="00DF37C6" w:rsidRDefault="00DF37C6" w:rsidP="00DF37C6">
          <w:pPr>
            <w:rPr>
              <w:rFonts w:ascii="Times New Roman" w:hAnsi="Times New Roman" w:cs="Times New Roman"/>
              <w:sz w:val="28"/>
              <w:szCs w:val="28"/>
            </w:rPr>
          </w:pPr>
          <w:r w:rsidRPr="00DF37C6">
            <w:rPr>
              <w:rFonts w:ascii="Times New Roman" w:hAnsi="Times New Roman" w:cs="Times New Roman"/>
              <w:sz w:val="28"/>
              <w:szCs w:val="28"/>
            </w:rPr>
            <w:t>Разница заключается в том, что в цикле с предусловием не будет выполняться код, если условие не выполняется. В цикле с постусловием код выполнится хотя бы один раз.</w:t>
          </w:r>
        </w:p>
        <w:p w:rsidR="00DF37C6" w:rsidRDefault="00DF37C6" w:rsidP="00DF37C6">
          <w:pPr>
            <w:keepNext/>
            <w:jc w:val="center"/>
          </w:pPr>
          <w:r w:rsidRPr="00DF37C6">
            <w:rPr>
              <w:noProof/>
            </w:rPr>
            <w:drawing>
              <wp:inline distT="0" distB="0" distL="0" distR="0" wp14:anchorId="7AF7CC60" wp14:editId="371F312B">
                <wp:extent cx="2387600" cy="1625600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7600" cy="162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37C6" w:rsidRDefault="00DF37C6" w:rsidP="00DF37C6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24</w:t>
            </w:r>
          </w:fldSimple>
          <w:r>
            <w:rPr>
              <w:lang w:val="en-US"/>
            </w:rPr>
            <w:t xml:space="preserve"> – </w:t>
          </w:r>
          <w:r>
            <w:t>вывод программы</w:t>
          </w:r>
        </w:p>
        <w:p w:rsidR="00DF37C6" w:rsidRDefault="00DF37C6" w:rsidP="00DF37C6">
          <w:pPr>
            <w:pStyle w:val="aa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DF37C6">
            <w:rPr>
              <w:rFonts w:ascii="Times New Roman" w:hAnsi="Times New Roman" w:cs="Times New Roman"/>
              <w:sz w:val="28"/>
              <w:szCs w:val="28"/>
            </w:rPr>
            <w:lastRenderedPageBreak/>
            <w:t>В данном задании необходимо реализовать алгоритм Евклида.</w:t>
          </w:r>
        </w:p>
        <w:p w:rsidR="00DF37C6" w:rsidRDefault="00DF37C6" w:rsidP="00DF37C6">
          <w:pPr>
            <w:pStyle w:val="aa"/>
            <w:keepNext/>
          </w:pPr>
          <w:r w:rsidRPr="00DF37C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2E77E9A1" wp14:editId="4BE98C8E">
                <wp:extent cx="3327400" cy="4419600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7400" cy="441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37C6" w:rsidRDefault="00DF37C6" w:rsidP="00DF37C6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25</w:t>
            </w:r>
          </w:fldSimple>
          <w:r>
            <w:rPr>
              <w:lang w:val="en-US"/>
            </w:rPr>
            <w:t xml:space="preserve"> – </w:t>
          </w:r>
          <w:r>
            <w:t>код программы</w:t>
          </w:r>
        </w:p>
        <w:p w:rsidR="00A04D3C" w:rsidRDefault="00A04D3C" w:rsidP="00A04D3C">
          <w:pPr>
            <w:keepNext/>
            <w:jc w:val="center"/>
          </w:pPr>
          <w:r w:rsidRPr="00A04D3C">
            <w:rPr>
              <w:noProof/>
            </w:rPr>
            <w:drawing>
              <wp:inline distT="0" distB="0" distL="0" distR="0" wp14:anchorId="655B5F52" wp14:editId="1B16CC1E">
                <wp:extent cx="1295400" cy="584200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58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37C6" w:rsidRDefault="00A04D3C" w:rsidP="00A04D3C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26</w:t>
            </w:r>
          </w:fldSimple>
          <w:r>
            <w:t xml:space="preserve"> – вывод программы</w:t>
          </w:r>
        </w:p>
        <w:p w:rsidR="00A04D3C" w:rsidRDefault="00A04D3C" w:rsidP="00A04D3C">
          <w:pPr>
            <w:keepNext/>
            <w:jc w:val="center"/>
          </w:pPr>
          <w:r w:rsidRPr="00A04D3C">
            <w:rPr>
              <w:noProof/>
            </w:rPr>
            <w:drawing>
              <wp:inline distT="0" distB="0" distL="0" distR="0" wp14:anchorId="2F9F40E9" wp14:editId="48BE1C03">
                <wp:extent cx="939800" cy="596900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596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04D3C" w:rsidRDefault="00A04D3C" w:rsidP="00A04D3C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27</w:t>
            </w:r>
          </w:fldSimple>
          <w:r>
            <w:t xml:space="preserve"> – вывод при одинаковых значениях переменных</w:t>
          </w:r>
        </w:p>
        <w:p w:rsidR="00A04D3C" w:rsidRDefault="00A04D3C" w:rsidP="00A04D3C">
          <w:pPr>
            <w:keepNext/>
            <w:jc w:val="center"/>
          </w:pPr>
          <w:r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Был написан код программы, но с постусловием. </w:t>
          </w:r>
          <w:r w:rsidRPr="00A04D3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F080E5A" wp14:editId="06EA2879">
                <wp:extent cx="3149600" cy="3175000"/>
                <wp:effectExtent l="0" t="0" r="0" b="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9600" cy="317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04D3C" w:rsidRDefault="00A04D3C" w:rsidP="00A04D3C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28</w:t>
            </w:r>
          </w:fldSimple>
          <w:r>
            <w:t xml:space="preserve"> – код программы с постусловием</w:t>
          </w:r>
        </w:p>
        <w:p w:rsidR="00A04D3C" w:rsidRDefault="00A04D3C" w:rsidP="00A04D3C">
          <w:pPr>
            <w:rPr>
              <w:rFonts w:ascii="Times New Roman" w:hAnsi="Times New Roman" w:cs="Times New Roman"/>
              <w:sz w:val="28"/>
              <w:szCs w:val="28"/>
            </w:rPr>
          </w:pPr>
          <w:r w:rsidRPr="00A04D3C">
            <w:rPr>
              <w:rFonts w:ascii="Times New Roman" w:hAnsi="Times New Roman" w:cs="Times New Roman"/>
              <w:sz w:val="28"/>
              <w:szCs w:val="28"/>
            </w:rPr>
            <w:t xml:space="preserve">Программа будет </w:t>
          </w:r>
          <w:proofErr w:type="gramStart"/>
          <w:r w:rsidRPr="00A04D3C">
            <w:rPr>
              <w:rFonts w:ascii="Times New Roman" w:hAnsi="Times New Roman" w:cs="Times New Roman"/>
              <w:sz w:val="28"/>
              <w:szCs w:val="28"/>
            </w:rPr>
            <w:t>работать верно</w:t>
          </w:r>
          <w:proofErr w:type="gramEnd"/>
          <w:r w:rsidRPr="00A04D3C">
            <w:rPr>
              <w:rFonts w:ascii="Times New Roman" w:hAnsi="Times New Roman" w:cs="Times New Roman"/>
              <w:sz w:val="28"/>
              <w:szCs w:val="28"/>
            </w:rPr>
            <w:t xml:space="preserve">, но если ввести одинаковые значения, то программа войдет в бесконечный цикл, так как ей придется вычесть из одного числа другое и так </w:t>
          </w:r>
          <w:r>
            <w:rPr>
              <w:rFonts w:ascii="Times New Roman" w:hAnsi="Times New Roman" w:cs="Times New Roman"/>
              <w:sz w:val="28"/>
              <w:szCs w:val="28"/>
            </w:rPr>
            <w:t>будет продолжаться бесконечно</w:t>
          </w:r>
          <w:r w:rsidRPr="00A04D3C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A04D3C" w:rsidRDefault="00A04D3C" w:rsidP="00A04D3C">
          <w:pPr>
            <w:keepNext/>
            <w:jc w:val="center"/>
          </w:pPr>
          <w:r w:rsidRPr="00A04D3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2837EED" wp14:editId="0CAE7381">
                <wp:extent cx="1092200" cy="1028700"/>
                <wp:effectExtent l="0" t="0" r="0" b="0"/>
                <wp:docPr id="3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2200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04D3C" w:rsidRPr="00ED1ADA" w:rsidRDefault="00A04D3C" w:rsidP="00A04D3C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29</w:t>
            </w:r>
          </w:fldSimple>
          <w:r>
            <w:t xml:space="preserve"> – бесконечный цикл</w:t>
          </w:r>
        </w:p>
        <w:p w:rsidR="00ED1ADA" w:rsidRDefault="00ED1ADA" w:rsidP="009F3CFB">
          <w:pPr>
            <w:pStyle w:val="aa"/>
            <w:tabs>
              <w:tab w:val="left" w:pos="4110"/>
            </w:tabs>
            <w:spacing w:after="600" w:line="240" w:lineRule="auto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Задание 2</w:t>
          </w:r>
        </w:p>
        <w:p w:rsidR="00ED1ADA" w:rsidRDefault="00ED1ADA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Необходимо написать программу, которая будет суммировать числа от 1 до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k</w:t>
          </w:r>
          <w:r w:rsidRPr="00ED1ADA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и от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m</w:t>
          </w:r>
          <w:r w:rsidRPr="00ED1ADA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>до 100.</w:t>
          </w:r>
        </w:p>
        <w:p w:rsidR="00ED1ADA" w:rsidRPr="00ED1ADA" w:rsidRDefault="00ED1ADA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Была написана программа с проверкой корректности ввода данных. Если пользователь ошибся и перепутал числа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k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 и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m</w:t>
          </w:r>
          <w:r w:rsidRPr="00ED1ADA">
            <w:rPr>
              <w:rFonts w:ascii="Times New Roman" w:hAnsi="Times New Roman" w:cs="Times New Roman"/>
              <w:sz w:val="28"/>
              <w:szCs w:val="24"/>
            </w:rPr>
            <w:t xml:space="preserve"> (</w:t>
          </w:r>
          <w:r>
            <w:rPr>
              <w:rFonts w:ascii="Times New Roman" w:hAnsi="Times New Roman" w:cs="Times New Roman"/>
              <w:sz w:val="28"/>
              <w:szCs w:val="24"/>
            </w:rPr>
            <w:t>т.е</w:t>
          </w:r>
          <w:r w:rsidRPr="00ED1ADA">
            <w:rPr>
              <w:rFonts w:ascii="Times New Roman" w:hAnsi="Times New Roman" w:cs="Times New Roman"/>
              <w:sz w:val="28"/>
              <w:szCs w:val="24"/>
            </w:rPr>
            <w:t>.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k</w:t>
          </w:r>
          <w:r w:rsidRPr="00ED1ADA">
            <w:rPr>
              <w:rFonts w:ascii="Times New Roman" w:hAnsi="Times New Roman" w:cs="Times New Roman"/>
              <w:sz w:val="28"/>
              <w:szCs w:val="24"/>
            </w:rPr>
            <w:t>&gt;</w:t>
          </w:r>
          <w:r>
            <w:rPr>
              <w:rFonts w:ascii="Times New Roman" w:hAnsi="Times New Roman" w:cs="Times New Roman"/>
              <w:sz w:val="28"/>
              <w:szCs w:val="24"/>
              <w:lang w:val="en-US"/>
            </w:rPr>
            <w:t>m</w:t>
          </w:r>
          <w:proofErr w:type="gramStart"/>
          <w:r w:rsidRPr="00ED1ADA">
            <w:rPr>
              <w:rFonts w:ascii="Times New Roman" w:hAnsi="Times New Roman" w:cs="Times New Roman"/>
              <w:sz w:val="28"/>
              <w:szCs w:val="24"/>
            </w:rPr>
            <w:t xml:space="preserve">)  </w:t>
          </w:r>
          <w:r>
            <w:rPr>
              <w:rFonts w:ascii="Times New Roman" w:hAnsi="Times New Roman" w:cs="Times New Roman"/>
              <w:sz w:val="28"/>
              <w:szCs w:val="24"/>
            </w:rPr>
            <w:t>числа</w:t>
          </w:r>
          <w:proofErr w:type="gramEnd"/>
          <w:r>
            <w:rPr>
              <w:rFonts w:ascii="Times New Roman" w:hAnsi="Times New Roman" w:cs="Times New Roman"/>
              <w:sz w:val="28"/>
              <w:szCs w:val="24"/>
            </w:rPr>
            <w:t xml:space="preserve"> автоматически меняются местами. Если пользователь ввёл недопустимые значения, то ему выводится ошибка. </w:t>
          </w:r>
        </w:p>
        <w:p w:rsidR="00ED1ADA" w:rsidRDefault="00ED1ADA" w:rsidP="00ED1ADA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ED1ADA">
            <w:rPr>
              <w:rFonts w:ascii="Times New Roman" w:hAnsi="Times New Roman" w:cs="Times New Roman"/>
              <w:sz w:val="28"/>
              <w:szCs w:val="24"/>
            </w:rPr>
            <w:lastRenderedPageBreak/>
            <w:drawing>
              <wp:inline distT="0" distB="0" distL="0" distR="0" wp14:anchorId="2B6A0CCB" wp14:editId="6B0D309D">
                <wp:extent cx="6120130" cy="4137025"/>
                <wp:effectExtent l="0" t="0" r="1270" b="317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137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D1ADA" w:rsidRDefault="00ED1ADA" w:rsidP="00ED1ADA">
          <w:pPr>
            <w:pStyle w:val="ab"/>
            <w:jc w:val="both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30</w:t>
            </w:r>
          </w:fldSimple>
          <w:r>
            <w:t xml:space="preserve"> – код программы</w:t>
          </w:r>
        </w:p>
        <w:p w:rsidR="00ED1ADA" w:rsidRDefault="00ED1ADA" w:rsidP="00ED1ADA">
          <w:pPr>
            <w:keepNext/>
          </w:pPr>
          <w:r w:rsidRPr="00ED1ADA">
            <w:drawing>
              <wp:inline distT="0" distB="0" distL="0" distR="0" wp14:anchorId="06BE77C4" wp14:editId="6A793E45">
                <wp:extent cx="3898900" cy="74930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8900" cy="749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D1ADA" w:rsidRDefault="00ED1ADA" w:rsidP="00ED1ADA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31</w:t>
            </w:r>
          </w:fldSimple>
          <w:r>
            <w:t xml:space="preserve"> – вывод при верных значениях</w:t>
          </w:r>
        </w:p>
        <w:p w:rsidR="00ED1ADA" w:rsidRDefault="00ED1ADA" w:rsidP="00ED1ADA">
          <w:pPr>
            <w:keepNext/>
          </w:pPr>
          <w:r w:rsidRPr="00ED1ADA">
            <w:drawing>
              <wp:inline distT="0" distB="0" distL="0" distR="0" wp14:anchorId="352937E9" wp14:editId="463B2D36">
                <wp:extent cx="3949700" cy="100330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9700" cy="1003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D1ADA" w:rsidRDefault="00ED1ADA" w:rsidP="00ED1ADA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32</w:t>
            </w:r>
          </w:fldSimple>
          <w:r>
            <w:t xml:space="preserve"> – вывод, если числа перепутаны</w:t>
          </w:r>
        </w:p>
        <w:p w:rsidR="00ED1ADA" w:rsidRDefault="00ED1ADA" w:rsidP="00ED1ADA">
          <w:pPr>
            <w:keepNext/>
          </w:pPr>
          <w:r w:rsidRPr="00ED1ADA">
            <w:drawing>
              <wp:inline distT="0" distB="0" distL="0" distR="0" wp14:anchorId="5629E9A7" wp14:editId="085CE364">
                <wp:extent cx="2946400" cy="660400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6400" cy="66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D1ADA" w:rsidRDefault="00ED1ADA" w:rsidP="00ED1ADA">
          <w:pPr>
            <w:pStyle w:val="ab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33</w:t>
            </w:r>
          </w:fldSimple>
          <w:r>
            <w:t xml:space="preserve"> – вывод ошибки</w:t>
          </w:r>
        </w:p>
        <w:p w:rsidR="00ED1ADA" w:rsidRDefault="00ED1ADA" w:rsidP="00ED1ADA"/>
        <w:p w:rsidR="00ED1ADA" w:rsidRDefault="00ED1ADA" w:rsidP="00ED1ADA"/>
        <w:p w:rsidR="00ED1ADA" w:rsidRPr="00ED1ADA" w:rsidRDefault="00ED1ADA" w:rsidP="00ED1ADA">
          <w:pPr>
            <w:rPr>
              <w:rFonts w:ascii="Times New Roman" w:hAnsi="Times New Roman" w:cs="Times New Roman"/>
              <w:sz w:val="28"/>
              <w:szCs w:val="28"/>
            </w:rPr>
          </w:pPr>
          <w:r w:rsidRPr="00ED1ADA">
            <w:rPr>
              <w:rFonts w:ascii="Times New Roman" w:hAnsi="Times New Roman" w:cs="Times New Roman"/>
              <w:sz w:val="28"/>
              <w:szCs w:val="28"/>
            </w:rPr>
            <w:lastRenderedPageBreak/>
            <w:t>Задание 3</w:t>
          </w:r>
        </w:p>
        <w:p w:rsidR="00505CC3" w:rsidRDefault="00ED1ADA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В данном задании необходимо было написать </w:t>
          </w:r>
          <w:r w:rsidR="00505CC3">
            <w:rPr>
              <w:rFonts w:ascii="Times New Roman" w:hAnsi="Times New Roman" w:cs="Times New Roman"/>
              <w:sz w:val="28"/>
              <w:szCs w:val="24"/>
            </w:rPr>
            <w:t>программу, имитирующую стрельбу по мишени. Мною была выбрана вторая мишень.</w:t>
          </w:r>
        </w:p>
        <w:p w:rsidR="00505CC3" w:rsidRDefault="00505CC3" w:rsidP="00505CC3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505CC3">
            <w:rPr>
              <w:rFonts w:ascii="Times New Roman" w:hAnsi="Times New Roman" w:cs="Times New Roman"/>
              <w:sz w:val="28"/>
              <w:szCs w:val="24"/>
            </w:rPr>
            <w:drawing>
              <wp:inline distT="0" distB="0" distL="0" distR="0" wp14:anchorId="6503072D" wp14:editId="224FEBF1">
                <wp:extent cx="3314700" cy="3403600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4700" cy="340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05CC3" w:rsidRDefault="00505CC3" w:rsidP="00505CC3">
          <w:pPr>
            <w:pStyle w:val="ab"/>
            <w:jc w:val="both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34</w:t>
            </w:r>
          </w:fldSimple>
          <w:r>
            <w:t xml:space="preserve"> – вид мишени</w:t>
          </w:r>
        </w:p>
        <w:p w:rsidR="00505CC3" w:rsidRPr="00505CC3" w:rsidRDefault="00505CC3" w:rsidP="00505CC3"/>
        <w:p w:rsidR="004426E9" w:rsidRPr="004426E9" w:rsidRDefault="00505CC3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В первую очередь был написан код программы, где у пользователя спрашивается количество выстрелов и режим игры.</w:t>
          </w:r>
          <w:r w:rsidRPr="00505CC3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4"/>
            </w:rPr>
            <w:t xml:space="preserve">Также создается массив для хранения значений точек выстрела и </w:t>
          </w:r>
          <w:r w:rsidR="004426E9">
            <w:rPr>
              <w:rFonts w:ascii="Times New Roman" w:hAnsi="Times New Roman" w:cs="Times New Roman"/>
              <w:sz w:val="28"/>
              <w:szCs w:val="24"/>
            </w:rPr>
            <w:t>полученных очков</w:t>
          </w:r>
          <w:r w:rsidR="004426E9" w:rsidRPr="004426E9">
            <w:rPr>
              <w:rFonts w:ascii="Times New Roman" w:hAnsi="Times New Roman" w:cs="Times New Roman"/>
              <w:sz w:val="28"/>
              <w:szCs w:val="24"/>
            </w:rPr>
            <w:t>.</w:t>
          </w:r>
        </w:p>
        <w:p w:rsidR="004426E9" w:rsidRDefault="004426E9" w:rsidP="004426E9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4426E9">
            <w:drawing>
              <wp:inline distT="0" distB="0" distL="0" distR="0" wp14:anchorId="6E227273" wp14:editId="6587728D">
                <wp:extent cx="5181600" cy="2743200"/>
                <wp:effectExtent l="0" t="0" r="0" b="0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6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426E9" w:rsidRDefault="004426E9" w:rsidP="004426E9">
          <w:pPr>
            <w:pStyle w:val="ab"/>
            <w:jc w:val="both"/>
          </w:pPr>
          <w:r>
            <w:t xml:space="preserve">Рисунок </w:t>
          </w:r>
          <w:fldSimple w:instr=" SEQ Рисунок \* ARABIC ">
            <w:r w:rsidR="00A4508C">
              <w:rPr>
                <w:noProof/>
              </w:rPr>
              <w:t>35</w:t>
            </w:r>
          </w:fldSimple>
          <w:r>
            <w:rPr>
              <w:lang w:val="en-US"/>
            </w:rPr>
            <w:t xml:space="preserve"> </w:t>
          </w:r>
          <w:proofErr w:type="gramStart"/>
          <w:r>
            <w:rPr>
              <w:lang w:val="en-US"/>
            </w:rPr>
            <w:t xml:space="preserve">-  </w:t>
          </w:r>
          <w:r>
            <w:t>код</w:t>
          </w:r>
          <w:proofErr w:type="gramEnd"/>
          <w:r>
            <w:t xml:space="preserve"> программы.</w:t>
          </w:r>
        </w:p>
        <w:p w:rsidR="00A4508C" w:rsidRPr="00A4508C" w:rsidRDefault="00A4508C" w:rsidP="004426E9"/>
        <w:p w:rsidR="00A4508C" w:rsidRDefault="00A4508C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>Были реализованы три режима игры. В первом режиме игрок просто вводит координаты, очки считаются. Во втором режиме случайном образом генерируется центр окружности, который сообщается после всех выстрелов. В третьем режиме к каждому выстрелу прибавляется случайное число.</w:t>
          </w:r>
        </w:p>
        <w:p w:rsidR="00A4508C" w:rsidRDefault="00A4508C" w:rsidP="00A4508C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A4508C">
            <w:rPr>
              <w:rFonts w:ascii="Times New Roman" w:hAnsi="Times New Roman" w:cs="Times New Roman"/>
              <w:sz w:val="28"/>
              <w:szCs w:val="24"/>
            </w:rPr>
            <w:drawing>
              <wp:inline distT="0" distB="0" distL="0" distR="0" wp14:anchorId="43047739" wp14:editId="528E8A5B">
                <wp:extent cx="5270500" cy="4051300"/>
                <wp:effectExtent l="0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4051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508C" w:rsidRDefault="00A4508C" w:rsidP="00A4508C">
          <w:pPr>
            <w:pStyle w:val="ab"/>
            <w:jc w:val="both"/>
          </w:pPr>
          <w:r>
            <w:t xml:space="preserve">Рисунок </w:t>
          </w:r>
          <w:fldSimple w:instr=" SEQ Рисунок \* ARABIC ">
            <w:r>
              <w:rPr>
                <w:noProof/>
              </w:rPr>
              <w:t>36</w:t>
            </w:r>
          </w:fldSimple>
          <w:r>
            <w:t xml:space="preserve"> – 1 режим</w:t>
          </w:r>
        </w:p>
        <w:p w:rsidR="00A4508C" w:rsidRPr="00A4508C" w:rsidRDefault="00A4508C" w:rsidP="00A4508C"/>
        <w:p w:rsidR="00A4508C" w:rsidRDefault="00A4508C" w:rsidP="00A4508C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A4508C">
            <w:rPr>
              <w:rFonts w:ascii="Times New Roman" w:hAnsi="Times New Roman" w:cs="Times New Roman"/>
              <w:sz w:val="28"/>
              <w:szCs w:val="24"/>
            </w:rPr>
            <w:lastRenderedPageBreak/>
            <w:drawing>
              <wp:inline distT="0" distB="0" distL="0" distR="0" wp14:anchorId="62627CD0" wp14:editId="1402FB18">
                <wp:extent cx="6120130" cy="3856990"/>
                <wp:effectExtent l="0" t="0" r="1270" b="381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856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508C" w:rsidRDefault="00A4508C" w:rsidP="00A4508C">
          <w:pPr>
            <w:pStyle w:val="ab"/>
            <w:jc w:val="both"/>
          </w:pPr>
          <w:r>
            <w:t xml:space="preserve">Рисунок </w:t>
          </w:r>
          <w:fldSimple w:instr=" SEQ Рисунок \* ARABIC ">
            <w:r>
              <w:rPr>
                <w:noProof/>
              </w:rPr>
              <w:t>37</w:t>
            </w:r>
          </w:fldSimple>
          <w:r>
            <w:t xml:space="preserve"> – 2 режим</w:t>
          </w:r>
        </w:p>
        <w:p w:rsidR="00A4508C" w:rsidRDefault="00A4508C" w:rsidP="00A4508C">
          <w:pPr>
            <w:keepNext/>
          </w:pPr>
          <w:r w:rsidRPr="00A4508C">
            <w:drawing>
              <wp:inline distT="0" distB="0" distL="0" distR="0" wp14:anchorId="72DBC811" wp14:editId="65E03465">
                <wp:extent cx="6120130" cy="3957320"/>
                <wp:effectExtent l="0" t="0" r="1270" b="508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95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508C" w:rsidRPr="00A4508C" w:rsidRDefault="00A4508C" w:rsidP="00A4508C">
          <w:pPr>
            <w:pStyle w:val="ab"/>
          </w:pPr>
          <w:r>
            <w:t xml:space="preserve">Рисунок </w:t>
          </w:r>
          <w:fldSimple w:instr=" SEQ Рисунок \* ARABIC ">
            <w:r>
              <w:rPr>
                <w:noProof/>
              </w:rPr>
              <w:t>38</w:t>
            </w:r>
          </w:fldSimple>
          <w:r>
            <w:t xml:space="preserve"> – 3 режим и вывод ошибки</w:t>
          </w:r>
        </w:p>
        <w:p w:rsidR="00A4508C" w:rsidRDefault="00A4508C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lastRenderedPageBreak/>
            <w:t xml:space="preserve">Также была реализована таблица вывода результатов, записанных в массивы. </w:t>
          </w:r>
        </w:p>
        <w:p w:rsidR="00A4508C" w:rsidRDefault="00A4508C" w:rsidP="00A4508C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A4508C">
            <w:rPr>
              <w:rFonts w:ascii="Times New Roman" w:hAnsi="Times New Roman" w:cs="Times New Roman"/>
              <w:sz w:val="28"/>
              <w:szCs w:val="24"/>
            </w:rPr>
            <w:drawing>
              <wp:inline distT="0" distB="0" distL="0" distR="0" wp14:anchorId="6584B80C" wp14:editId="18AF12D1">
                <wp:extent cx="5194300" cy="5816600"/>
                <wp:effectExtent l="0" t="0" r="0" b="0"/>
                <wp:docPr id="42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4300" cy="581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508C" w:rsidRDefault="00A4508C" w:rsidP="00A4508C">
          <w:pPr>
            <w:pStyle w:val="ab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t xml:space="preserve">Рисунок </w:t>
          </w:r>
          <w:fldSimple w:instr=" SEQ Рисунок \* ARABIC ">
            <w:r>
              <w:rPr>
                <w:noProof/>
              </w:rPr>
              <w:t>39</w:t>
            </w:r>
          </w:fldSimple>
          <w:r>
            <w:t xml:space="preserve"> – код вывода</w:t>
          </w:r>
        </w:p>
        <w:p w:rsidR="00A4508C" w:rsidRDefault="00A4508C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</w:p>
        <w:p w:rsidR="00A4508C" w:rsidRDefault="00A4508C" w:rsidP="00A4508C">
          <w:pPr>
            <w:pStyle w:val="aa"/>
            <w:keepNext/>
            <w:tabs>
              <w:tab w:val="left" w:pos="4110"/>
            </w:tabs>
            <w:spacing w:after="600" w:line="240" w:lineRule="auto"/>
            <w:jc w:val="both"/>
            <w:outlineLvl w:val="0"/>
          </w:pPr>
          <w:r w:rsidRPr="00A4508C">
            <w:rPr>
              <w:rFonts w:ascii="Times New Roman" w:hAnsi="Times New Roman" w:cs="Times New Roman"/>
              <w:sz w:val="28"/>
              <w:szCs w:val="24"/>
            </w:rPr>
            <w:lastRenderedPageBreak/>
            <w:drawing>
              <wp:inline distT="0" distB="0" distL="0" distR="0" wp14:anchorId="6A80E145" wp14:editId="0DC68CDF">
                <wp:extent cx="3429000" cy="5753100"/>
                <wp:effectExtent l="0" t="0" r="0" b="0"/>
                <wp:docPr id="4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0" cy="575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508C" w:rsidRDefault="00A4508C" w:rsidP="00A4508C">
          <w:pPr>
            <w:pStyle w:val="ab"/>
            <w:jc w:val="both"/>
          </w:pPr>
          <w:r>
            <w:t xml:space="preserve">Рисунок </w:t>
          </w:r>
          <w:fldSimple w:instr=" SEQ Рисунок \* ARABIC ">
            <w:r>
              <w:rPr>
                <w:noProof/>
              </w:rPr>
              <w:t>40</w:t>
            </w:r>
          </w:fldSimple>
          <w:r>
            <w:t xml:space="preserve"> – первый режим игры</w:t>
          </w:r>
        </w:p>
        <w:p w:rsidR="00A4508C" w:rsidRDefault="00A4508C" w:rsidP="00A4508C"/>
        <w:p w:rsidR="00A4508C" w:rsidRDefault="00A4508C" w:rsidP="00A4508C">
          <w:pPr>
            <w:keepNext/>
          </w:pPr>
          <w:r w:rsidRPr="00A4508C">
            <w:lastRenderedPageBreak/>
            <w:drawing>
              <wp:inline distT="0" distB="0" distL="0" distR="0" wp14:anchorId="7B3D6C0E" wp14:editId="5B823D99">
                <wp:extent cx="3708400" cy="5930900"/>
                <wp:effectExtent l="0" t="0" r="0" b="0"/>
                <wp:docPr id="4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8400" cy="593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508C" w:rsidRDefault="00A4508C" w:rsidP="00A4508C">
          <w:pPr>
            <w:pStyle w:val="ab"/>
          </w:pPr>
          <w:r>
            <w:t xml:space="preserve">Рисунок </w:t>
          </w:r>
          <w:fldSimple w:instr=" SEQ Рисунок \* ARABIC ">
            <w:r>
              <w:rPr>
                <w:noProof/>
              </w:rPr>
              <w:t>41</w:t>
            </w:r>
          </w:fldSimple>
          <w:r>
            <w:t xml:space="preserve"> – второй режим игры</w:t>
          </w:r>
        </w:p>
        <w:p w:rsidR="00A4508C" w:rsidRDefault="00A4508C" w:rsidP="00A4508C">
          <w:pPr>
            <w:keepNext/>
          </w:pPr>
          <w:r w:rsidRPr="00A4508C">
            <w:lastRenderedPageBreak/>
            <w:drawing>
              <wp:inline distT="0" distB="0" distL="0" distR="0" wp14:anchorId="70A4924D" wp14:editId="71DFC91E">
                <wp:extent cx="3746500" cy="5753100"/>
                <wp:effectExtent l="0" t="0" r="0" b="0"/>
                <wp:docPr id="44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00" cy="575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508C" w:rsidRDefault="00A4508C" w:rsidP="00A4508C">
          <w:pPr>
            <w:pStyle w:val="ab"/>
          </w:pPr>
          <w:r>
            <w:t xml:space="preserve">Рисунок </w:t>
          </w:r>
          <w:fldSimple w:instr=" SEQ Рисунок \* ARABIC ">
            <w:r>
              <w:rPr>
                <w:noProof/>
              </w:rPr>
              <w:t>42</w:t>
            </w:r>
          </w:fldSimple>
          <w:r>
            <w:t xml:space="preserve"> – третий режим игры</w:t>
          </w:r>
        </w:p>
        <w:p w:rsidR="00A4508C" w:rsidRDefault="00A4508C" w:rsidP="00A4508C"/>
        <w:p w:rsidR="00A4508C" w:rsidRPr="00A4508C" w:rsidRDefault="00A4508C" w:rsidP="00A4508C"/>
        <w:p w:rsidR="00825953" w:rsidRPr="00F60FC7" w:rsidRDefault="00A4508C" w:rsidP="00ED1ADA">
          <w:pPr>
            <w:pStyle w:val="aa"/>
            <w:tabs>
              <w:tab w:val="left" w:pos="4110"/>
            </w:tabs>
            <w:spacing w:after="600" w:line="240" w:lineRule="auto"/>
            <w:jc w:val="both"/>
            <w:outlineLvl w:val="0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</w:rPr>
            <w:t xml:space="preserve">Так была создана программа для имитации </w:t>
          </w:r>
          <w:r w:rsidR="00821C65">
            <w:rPr>
              <w:rFonts w:ascii="Times New Roman" w:hAnsi="Times New Roman" w:cs="Times New Roman"/>
              <w:sz w:val="28"/>
              <w:szCs w:val="24"/>
            </w:rPr>
            <w:t>стрельбы в мишень.</w:t>
          </w:r>
        </w:p>
      </w:sdtContent>
    </w:sdt>
    <w:p w:rsidR="00825953" w:rsidRPr="00D736DF" w:rsidRDefault="000410EB" w:rsidP="007C7E06">
      <w:pPr>
        <w:spacing w:after="24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825953" w:rsidRPr="00D736DF" w:rsidRDefault="00D47315" w:rsidP="007C7E06">
      <w:pPr>
        <w:tabs>
          <w:tab w:val="left" w:pos="4095"/>
        </w:tabs>
        <w:spacing w:after="600" w:line="240" w:lineRule="auto"/>
        <w:outlineLvl w:val="0"/>
        <w:rPr>
          <w:rFonts w:ascii="Times New Roman" w:hAnsi="Times New Roman" w:cs="Times New Roman"/>
          <w:sz w:val="28"/>
          <w:szCs w:val="24"/>
        </w:rPr>
      </w:pPr>
      <w:sdt>
        <w:sdtPr>
          <w:rPr>
            <w:rFonts w:ascii="Times New Roman" w:hAnsi="Times New Roman" w:cs="Times New Roman"/>
            <w:sz w:val="28"/>
            <w:szCs w:val="24"/>
          </w:rPr>
          <w:id w:val="-444846683"/>
          <w:placeholder>
            <w:docPart w:val="C159535A3A98F047B7E7E4F08C8F9C28"/>
          </w:placeholder>
        </w:sdtPr>
        <w:sdtEndPr/>
        <w:sdtContent>
          <w:r w:rsidR="00821C65">
            <w:rPr>
              <w:rFonts w:ascii="Times New Roman" w:hAnsi="Times New Roman" w:cs="Times New Roman"/>
              <w:sz w:val="28"/>
              <w:szCs w:val="24"/>
            </w:rPr>
            <w:t xml:space="preserve">В ходе данной лабораторной работы были </w:t>
          </w:r>
          <w:r w:rsidR="00821C65">
            <w:rPr>
              <w:rFonts w:ascii="Times New Roman" w:hAnsi="Times New Roman" w:cs="Times New Roman"/>
              <w:sz w:val="28"/>
              <w:szCs w:val="24"/>
            </w:rPr>
            <w:t>изуч</w:t>
          </w:r>
          <w:r w:rsidR="00821C65">
            <w:rPr>
              <w:rFonts w:ascii="Times New Roman" w:hAnsi="Times New Roman" w:cs="Times New Roman"/>
              <w:sz w:val="28"/>
              <w:szCs w:val="24"/>
            </w:rPr>
            <w:t>ены</w:t>
          </w:r>
          <w:r w:rsidR="00821C65">
            <w:rPr>
              <w:rFonts w:ascii="Times New Roman" w:hAnsi="Times New Roman" w:cs="Times New Roman"/>
              <w:sz w:val="28"/>
              <w:szCs w:val="24"/>
            </w:rPr>
            <w:t xml:space="preserve"> конструкции 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if</w:t>
          </w:r>
          <w:r w:rsidR="00821C65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else</w:t>
          </w:r>
          <w:r w:rsidR="00821C65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if</w:t>
          </w:r>
          <w:r w:rsidR="00821C65">
            <w:rPr>
              <w:rFonts w:ascii="Times New Roman" w:hAnsi="Times New Roman" w:cs="Times New Roman"/>
              <w:sz w:val="28"/>
              <w:szCs w:val="24"/>
            </w:rPr>
            <w:t xml:space="preserve">, а также операторы цикла 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do</w:t>
          </w:r>
          <w:r w:rsidR="00821C65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while</w:t>
          </w:r>
          <w:r w:rsidR="00821C65" w:rsidRPr="00F60FC7">
            <w:rPr>
              <w:rFonts w:ascii="Times New Roman" w:hAnsi="Times New Roman" w:cs="Times New Roman"/>
              <w:sz w:val="28"/>
              <w:szCs w:val="24"/>
            </w:rPr>
            <w:t xml:space="preserve">, 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while</w:t>
          </w:r>
          <w:r w:rsidR="00821C65" w:rsidRPr="00F60FC7">
            <w:rPr>
              <w:rFonts w:ascii="Times New Roman" w:hAnsi="Times New Roman" w:cs="Times New Roman"/>
              <w:sz w:val="28"/>
              <w:szCs w:val="24"/>
            </w:rPr>
            <w:t>-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do</w:t>
          </w:r>
          <w:r w:rsidR="00821C65" w:rsidRPr="00F60FC7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 w:rsidR="00821C65">
            <w:rPr>
              <w:rFonts w:ascii="Times New Roman" w:hAnsi="Times New Roman" w:cs="Times New Roman"/>
              <w:sz w:val="28"/>
              <w:szCs w:val="24"/>
            </w:rPr>
            <w:t xml:space="preserve">и </w:t>
          </w:r>
          <w:r w:rsidR="00821C65">
            <w:rPr>
              <w:rFonts w:ascii="Times New Roman" w:hAnsi="Times New Roman" w:cs="Times New Roman"/>
              <w:sz w:val="28"/>
              <w:szCs w:val="24"/>
              <w:lang w:val="en-US"/>
            </w:rPr>
            <w:t>for</w:t>
          </w:r>
          <w:r w:rsidR="00821C65" w:rsidRPr="00F60FC7">
            <w:rPr>
              <w:rFonts w:ascii="Times New Roman" w:hAnsi="Times New Roman" w:cs="Times New Roman"/>
              <w:sz w:val="28"/>
              <w:szCs w:val="24"/>
            </w:rPr>
            <w:t>.</w:t>
          </w:r>
          <w:r w:rsidR="00821C65">
            <w:rPr>
              <w:rFonts w:ascii="Times New Roman" w:hAnsi="Times New Roman" w:cs="Times New Roman"/>
              <w:sz w:val="28"/>
              <w:szCs w:val="24"/>
            </w:rPr>
            <w:t xml:space="preserve"> Полученные знания были применены на практике. Самостоятельно была написана программа для подсчёта</w:t>
          </w:r>
          <w:bookmarkStart w:id="0" w:name="_GoBack"/>
          <w:bookmarkEnd w:id="0"/>
          <w:r w:rsidR="00821C65">
            <w:rPr>
              <w:rFonts w:ascii="Times New Roman" w:hAnsi="Times New Roman" w:cs="Times New Roman"/>
              <w:sz w:val="28"/>
              <w:szCs w:val="24"/>
            </w:rPr>
            <w:t xml:space="preserve"> суммы чисел, а также программа для имитации стрельбы в мишень </w:t>
          </w:r>
        </w:sdtContent>
      </w:sdt>
    </w:p>
    <w:p w:rsidR="00825953" w:rsidRPr="00D736DF" w:rsidRDefault="001B5B56" w:rsidP="007C7E06">
      <w:pPr>
        <w:spacing w:after="24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Ответы на контрольные вопросы:</w:t>
      </w:r>
    </w:p>
    <w:sdt>
      <w:sdtPr>
        <w:rPr>
          <w:rFonts w:ascii="Times New Roman" w:hAnsi="Times New Roman" w:cs="Times New Roman"/>
          <w:sz w:val="28"/>
          <w:szCs w:val="24"/>
        </w:rPr>
        <w:id w:val="-1293588723"/>
        <w:placeholder>
          <w:docPart w:val="87A39ACE6AB7CE4D82268032B1B30B5D"/>
        </w:placeholder>
        <w:showingPlcHdr/>
      </w:sdtPr>
      <w:sdtEndPr/>
      <w:sdtContent>
        <w:p w:rsidR="00825953" w:rsidRPr="00D736DF" w:rsidRDefault="00825953" w:rsidP="00825953">
          <w:pPr>
            <w:spacing w:after="240" w:line="240" w:lineRule="auto"/>
            <w:rPr>
              <w:rFonts w:ascii="Times New Roman" w:hAnsi="Times New Roman" w:cs="Times New Roman"/>
              <w:sz w:val="28"/>
              <w:szCs w:val="24"/>
            </w:rPr>
          </w:pPr>
          <w:r w:rsidRPr="00D736DF">
            <w:rPr>
              <w:rFonts w:ascii="Times New Roman" w:hAnsi="Times New Roman" w:cs="Times New Roman"/>
              <w:sz w:val="28"/>
              <w:szCs w:val="24"/>
            </w:rPr>
            <w:t>Напишите здесь контрольные вопросы</w:t>
          </w:r>
        </w:p>
      </w:sdtContent>
    </w:sdt>
    <w:sectPr w:rsidR="00825953" w:rsidRPr="00D736DF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315" w:rsidRDefault="00D47315" w:rsidP="00186C2F">
      <w:pPr>
        <w:spacing w:after="0" w:line="240" w:lineRule="auto"/>
      </w:pPr>
      <w:r>
        <w:separator/>
      </w:r>
    </w:p>
  </w:endnote>
  <w:endnote w:type="continuationSeparator" w:id="0">
    <w:p w:rsidR="00D47315" w:rsidRDefault="00D47315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315" w:rsidRDefault="00D47315" w:rsidP="00186C2F">
      <w:pPr>
        <w:spacing w:after="0" w:line="240" w:lineRule="auto"/>
      </w:pPr>
      <w:r>
        <w:separator/>
      </w:r>
    </w:p>
  </w:footnote>
  <w:footnote w:type="continuationSeparator" w:id="0">
    <w:p w:rsidR="00D47315" w:rsidRDefault="00D47315" w:rsidP="00186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F5094"/>
    <w:multiLevelType w:val="hybridMultilevel"/>
    <w:tmpl w:val="4ED6F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E01BF"/>
    <w:multiLevelType w:val="hybridMultilevel"/>
    <w:tmpl w:val="75B07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E603B"/>
    <w:multiLevelType w:val="hybridMultilevel"/>
    <w:tmpl w:val="32928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E06"/>
    <w:rsid w:val="000410EB"/>
    <w:rsid w:val="000D367F"/>
    <w:rsid w:val="0010500D"/>
    <w:rsid w:val="00186C2F"/>
    <w:rsid w:val="001B5B56"/>
    <w:rsid w:val="00227E46"/>
    <w:rsid w:val="00260F7C"/>
    <w:rsid w:val="002F5AB1"/>
    <w:rsid w:val="00354B37"/>
    <w:rsid w:val="004426E9"/>
    <w:rsid w:val="00505CC3"/>
    <w:rsid w:val="005815F3"/>
    <w:rsid w:val="005C1E15"/>
    <w:rsid w:val="005F3379"/>
    <w:rsid w:val="00703605"/>
    <w:rsid w:val="007C7E06"/>
    <w:rsid w:val="00821C65"/>
    <w:rsid w:val="00825953"/>
    <w:rsid w:val="0088792E"/>
    <w:rsid w:val="00897D41"/>
    <w:rsid w:val="00977CE5"/>
    <w:rsid w:val="009B4D9E"/>
    <w:rsid w:val="009F3CFB"/>
    <w:rsid w:val="00A04D3C"/>
    <w:rsid w:val="00A4508C"/>
    <w:rsid w:val="00A71023"/>
    <w:rsid w:val="00A8270D"/>
    <w:rsid w:val="00B333C0"/>
    <w:rsid w:val="00B513DB"/>
    <w:rsid w:val="00BC47E2"/>
    <w:rsid w:val="00C96B31"/>
    <w:rsid w:val="00D47315"/>
    <w:rsid w:val="00D736DF"/>
    <w:rsid w:val="00DF37C6"/>
    <w:rsid w:val="00ED1ADA"/>
    <w:rsid w:val="00F37F19"/>
    <w:rsid w:val="00F60FC7"/>
    <w:rsid w:val="00F9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6E2F4"/>
  <w15:docId w15:val="{9C6BDECA-E760-7E45-9011-7E49EFF81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  <w:style w:type="paragraph" w:styleId="aa">
    <w:name w:val="List Paragraph"/>
    <w:basedOn w:val="a"/>
    <w:uiPriority w:val="34"/>
    <w:qFormat/>
    <w:rsid w:val="00F60FC7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77CE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rdintsevmv/Documents/&#1047;&#1072;&#1085;&#1103;&#1090;&#1080;&#1103;/1%20&#1082;&#1091;&#1088;&#1089;/2%20&#1089;&#1077;&#1084;&#1077;&#1089;&#1090;&#1088;/&#1058;&#1077;&#1093;&#1085;&#1086;&#1083;&#1086;&#1075;&#1080;&#1080;%20&#1087;&#1088;&#1086;&#1075;&#1088;&#1072;&#1084;&#1084;&#1080;&#1088;&#1086;&#1074;&#1072;&#1085;&#1080;&#1103;/&#1055;&#1088;&#1072;&#1082;&#1090;&#1080;&#1095;&#1077;&#1089;&#1082;&#1080;&#1077;%20/Lab02/&#1096;&#1072;&#1073;&#1083;&#1086;&#1085;_&#1086;&#1090;&#1095;&#1077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ADAE701E5FE144B9EED239F1056F2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0F720A1-3F5F-0842-A243-0DC5A9416EE5}"/>
      </w:docPartPr>
      <w:docPartBody>
        <w:p w:rsidR="00EB6C8D" w:rsidRDefault="007A1957">
          <w:pPr>
            <w:pStyle w:val="4ADAE701E5FE144B9EED239F1056F202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41C3DFFE3484C84CB89D82FD03D8ED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C4506D3-CC51-2E47-82C9-C0D7F5935643}"/>
      </w:docPartPr>
      <w:docPartBody>
        <w:p w:rsidR="00EB6C8D" w:rsidRDefault="007A1957">
          <w:pPr>
            <w:pStyle w:val="41C3DFFE3484C84CB89D82FD03D8ED5C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2BBDA0C473A45546AE4AAB392EC921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2612AC-F16D-3C4F-A28A-C71D64E7F220}"/>
      </w:docPartPr>
      <w:docPartBody>
        <w:p w:rsidR="00EB6C8D" w:rsidRDefault="007A1957">
          <w:pPr>
            <w:pStyle w:val="2BBDA0C473A45546AE4AAB392EC92186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09E238E6BE7F2A4EB9C13865D72D33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D05731A-B811-9E48-AE96-D5CE014F1DA6}"/>
      </w:docPartPr>
      <w:docPartBody>
        <w:p w:rsidR="00EB6C8D" w:rsidRDefault="007A1957">
          <w:pPr>
            <w:pStyle w:val="09E238E6BE7F2A4EB9C13865D72D333D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1A7BFC57DF2AB04DA7B15640589550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FD742B-7314-8D41-9043-78A988726725}"/>
      </w:docPartPr>
      <w:docPartBody>
        <w:p w:rsidR="00EB6C8D" w:rsidRDefault="007A1957">
          <w:pPr>
            <w:pStyle w:val="1A7BFC57DF2AB04DA7B15640589550E1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C12E265864B96440A0961E9A744388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92DC47-1DA6-F842-A0E5-EE0FB65391D4}"/>
      </w:docPartPr>
      <w:docPartBody>
        <w:p w:rsidR="00EB6C8D" w:rsidRDefault="007A1957">
          <w:pPr>
            <w:pStyle w:val="C12E265864B96440A0961E9A7443888A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  <w:docPart>
      <w:docPartPr>
        <w:name w:val="7352FF9C2095FC46A98872AE79BAF5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7D33ED-093F-E94C-B1FE-38204F50058D}"/>
      </w:docPartPr>
      <w:docPartBody>
        <w:p w:rsidR="00EB6C8D" w:rsidRDefault="007A1957">
          <w:pPr>
            <w:pStyle w:val="7352FF9C2095FC46A98872AE79BAF547"/>
          </w:pPr>
          <w:r>
            <w:rPr>
              <w:rFonts w:cstheme="minorHAnsi"/>
            </w:rPr>
            <w:t>Напишите здесь цель работы</w:t>
          </w:r>
        </w:p>
      </w:docPartBody>
    </w:docPart>
    <w:docPart>
      <w:docPartPr>
        <w:name w:val="3D68B401370D6E4D88EF0A032357BC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EFAA84-2471-D64E-9C90-5126DAD64137}"/>
      </w:docPartPr>
      <w:docPartBody>
        <w:p w:rsidR="00EB6C8D" w:rsidRDefault="007A1957">
          <w:pPr>
            <w:pStyle w:val="3D68B401370D6E4D88EF0A032357BCF9"/>
          </w:pPr>
          <w:r>
            <w:rPr>
              <w:rFonts w:cstheme="minorHAnsi"/>
            </w:rPr>
            <w:t>Напишите здесь ход работы</w:t>
          </w:r>
        </w:p>
      </w:docPartBody>
    </w:docPart>
    <w:docPart>
      <w:docPartPr>
        <w:name w:val="C159535A3A98F047B7E7E4F08C8F9C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AC73E8-A67B-584B-98C9-F04E4AA5138D}"/>
      </w:docPartPr>
      <w:docPartBody>
        <w:p w:rsidR="00EB6C8D" w:rsidRDefault="007A1957">
          <w:pPr>
            <w:pStyle w:val="C159535A3A98F047B7E7E4F08C8F9C28"/>
          </w:pPr>
          <w:r>
            <w:rPr>
              <w:rFonts w:cstheme="minorHAnsi"/>
            </w:rPr>
            <w:t>Напишите здесь вывод</w:t>
          </w:r>
        </w:p>
      </w:docPartBody>
    </w:docPart>
    <w:docPart>
      <w:docPartPr>
        <w:name w:val="87A39ACE6AB7CE4D82268032B1B30B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1E6D1A-C124-C54D-AD79-8D24CEA44927}"/>
      </w:docPartPr>
      <w:docPartBody>
        <w:p w:rsidR="00EB6C8D" w:rsidRDefault="007A1957">
          <w:pPr>
            <w:pStyle w:val="87A39ACE6AB7CE4D82268032B1B30B5D"/>
          </w:pPr>
          <w:r>
            <w:rPr>
              <w:rFonts w:cstheme="minorHAnsi"/>
            </w:rPr>
            <w:t>Напишите здесь контрольные вопросы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957"/>
    <w:rsid w:val="000720EA"/>
    <w:rsid w:val="0056456A"/>
    <w:rsid w:val="007A1957"/>
    <w:rsid w:val="00EB6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ADAE701E5FE144B9EED239F1056F202">
    <w:name w:val="4ADAE701E5FE144B9EED239F1056F202"/>
  </w:style>
  <w:style w:type="paragraph" w:customStyle="1" w:styleId="41C3DFFE3484C84CB89D82FD03D8ED5C">
    <w:name w:val="41C3DFFE3484C84CB89D82FD03D8ED5C"/>
  </w:style>
  <w:style w:type="paragraph" w:customStyle="1" w:styleId="2BBDA0C473A45546AE4AAB392EC92186">
    <w:name w:val="2BBDA0C473A45546AE4AAB392EC92186"/>
  </w:style>
  <w:style w:type="paragraph" w:customStyle="1" w:styleId="09E238E6BE7F2A4EB9C13865D72D333D">
    <w:name w:val="09E238E6BE7F2A4EB9C13865D72D333D"/>
  </w:style>
  <w:style w:type="paragraph" w:customStyle="1" w:styleId="A0447C416BFFE04F8EF3A1E2CDECCB56">
    <w:name w:val="A0447C416BFFE04F8EF3A1E2CDECCB56"/>
  </w:style>
  <w:style w:type="paragraph" w:customStyle="1" w:styleId="1A7BFC57DF2AB04DA7B15640589550E1">
    <w:name w:val="1A7BFC57DF2AB04DA7B15640589550E1"/>
  </w:style>
  <w:style w:type="paragraph" w:customStyle="1" w:styleId="C12E265864B96440A0961E9A7443888A">
    <w:name w:val="C12E265864B96440A0961E9A7443888A"/>
  </w:style>
  <w:style w:type="paragraph" w:customStyle="1" w:styleId="7352FF9C2095FC46A98872AE79BAF547">
    <w:name w:val="7352FF9C2095FC46A98872AE79BAF547"/>
  </w:style>
  <w:style w:type="paragraph" w:customStyle="1" w:styleId="3D68B401370D6E4D88EF0A032357BCF9">
    <w:name w:val="3D68B401370D6E4D88EF0A032357BCF9"/>
  </w:style>
  <w:style w:type="paragraph" w:customStyle="1" w:styleId="C159535A3A98F047B7E7E4F08C8F9C28">
    <w:name w:val="C159535A3A98F047B7E7E4F08C8F9C28"/>
  </w:style>
  <w:style w:type="paragraph" w:customStyle="1" w:styleId="87A39ACE6AB7CE4D82268032B1B30B5D">
    <w:name w:val="87A39ACE6AB7CE4D82268032B1B30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E45676-2CA6-3F46-AA4E-E0411CECC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шаблон_отчет.dotx</Template>
  <TotalTime>44</TotalTime>
  <Pages>20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Пользователь Microsoft Office</cp:lastModifiedBy>
  <cp:revision>4</cp:revision>
  <dcterms:created xsi:type="dcterms:W3CDTF">2019-02-20T22:08:00Z</dcterms:created>
  <dcterms:modified xsi:type="dcterms:W3CDTF">2019-03-01T21:22:00Z</dcterms:modified>
</cp:coreProperties>
</file>